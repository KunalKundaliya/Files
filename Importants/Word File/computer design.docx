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684" w:rsidRPr="00CC7BF3" w:rsidRDefault="00C472A0">
      <w:pPr>
        <w:jc w:val="center"/>
        <w:rPr>
          <w:rFonts w:ascii="Itim" w:hAnsi="Itim" w:cs="Itim"/>
        </w:rPr>
      </w:pPr>
      <w:r w:rsidRPr="00CC7BF3">
        <w:rPr>
          <w:rFonts w:ascii="Itim" w:hAnsi="Itim" w:cs="Itim"/>
          <w:noProof/>
        </w:rPr>
        <mc:AlternateContent>
          <mc:Choice Requires="wpg">
            <w:drawing>
              <wp:anchor distT="0" distB="0" distL="114300" distR="114300" simplePos="0" relativeHeight="251663360" behindDoc="0" locked="0" layoutInCell="1" allowOverlap="1">
                <wp:simplePos x="0" y="0"/>
                <wp:positionH relativeFrom="column">
                  <wp:posOffset>-1220874</wp:posOffset>
                </wp:positionH>
                <wp:positionV relativeFrom="paragraph">
                  <wp:posOffset>-1608802</wp:posOffset>
                </wp:positionV>
                <wp:extent cx="10082530" cy="9880600"/>
                <wp:effectExtent l="762000" t="285750" r="1023620" b="1225550"/>
                <wp:wrapNone/>
                <wp:docPr id="20" name="Group 20"/>
                <wp:cNvGraphicFramePr/>
                <a:graphic xmlns:a="http://schemas.openxmlformats.org/drawingml/2006/main">
                  <a:graphicData uri="http://schemas.microsoft.com/office/word/2010/wordprocessingGroup">
                    <wpg:wgp>
                      <wpg:cNvGrpSpPr/>
                      <wpg:grpSpPr>
                        <a:xfrm>
                          <a:off x="0" y="0"/>
                          <a:ext cx="10082530" cy="9880600"/>
                          <a:chOff x="0" y="0"/>
                          <a:chExt cx="10082742" cy="9880600"/>
                        </a:xfrm>
                      </wpg:grpSpPr>
                      <wpg:grpSp>
                        <wpg:cNvPr id="1" name="Group 1"/>
                        <wpg:cNvGrpSpPr/>
                        <wpg:grpSpPr>
                          <a:xfrm>
                            <a:off x="4021667" y="1651000"/>
                            <a:ext cx="6061075" cy="8229600"/>
                            <a:chOff x="0" y="0"/>
                            <a:chExt cx="6107200" cy="8195715"/>
                          </a:xfrm>
                          <a:blipFill dpi="0" rotWithShape="1">
                            <a:blip r:embed="rId9">
                              <a:extLst>
                                <a:ext uri="{28A0092B-C50C-407E-A947-70E740481C1C}">
                                  <a14:useLocalDpi xmlns:a14="http://schemas.microsoft.com/office/drawing/2010/main" val="0"/>
                                </a:ext>
                              </a:extLst>
                            </a:blip>
                            <a:srcRect/>
                            <a:stretch>
                              <a:fillRect/>
                            </a:stretch>
                          </a:blipFill>
                        </wpg:grpSpPr>
                        <wps:wsp>
                          <wps:cNvPr id="2" name="Rectangle 2"/>
                          <wps:cNvSpPr/>
                          <wps:spPr>
                            <a:xfrm rot="2640000" flipV="1">
                              <a:off x="3668800" y="0"/>
                              <a:ext cx="1371600" cy="3447288"/>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 name="Rectangle 5"/>
                          <wps:cNvSpPr/>
                          <wps:spPr>
                            <a:xfrm rot="2640000" flipV="1">
                              <a:off x="4735600" y="1127760"/>
                              <a:ext cx="1371600" cy="3447288"/>
                            </a:xfrm>
                            <a:prstGeom prst="rect">
                              <a:avLst/>
                            </a:prstGeom>
                            <a:grp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 name="Rectangle 6"/>
                          <wps:cNvSpPr/>
                          <wps:spPr>
                            <a:xfrm rot="8094820" flipV="1">
                              <a:off x="3943120" y="4434840"/>
                              <a:ext cx="1358798" cy="2711276"/>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 name="Rectangle 7"/>
                          <wps:cNvSpPr/>
                          <wps:spPr>
                            <a:xfrm rot="8094820" flipV="1">
                              <a:off x="2853460" y="5631180"/>
                              <a:ext cx="1407795" cy="2625721"/>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 name="Rectangle 10"/>
                          <wps:cNvSpPr/>
                          <wps:spPr>
                            <a:xfrm rot="8094820" flipV="1">
                              <a:off x="1382800" y="5577840"/>
                              <a:ext cx="1235075" cy="4000676"/>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 name="Rectangle 9"/>
                          <wps:cNvSpPr/>
                          <wps:spPr>
                            <a:xfrm rot="8164924" flipV="1">
                              <a:off x="285521" y="2495032"/>
                              <a:ext cx="2758498" cy="309689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4" name="Rectangle 4"/>
                        <wps:cNvSpPr/>
                        <wps:spPr>
                          <a:xfrm rot="2640000" flipV="1">
                            <a:off x="0" y="0"/>
                            <a:ext cx="2011680" cy="2953512"/>
                          </a:xfrm>
                          <a:prstGeom prst="rect">
                            <a:avLst/>
                          </a:prstGeom>
                          <a:gradFill>
                            <a:gsLst>
                              <a:gs pos="0">
                                <a:schemeClr val="accent1">
                                  <a:lumMod val="5000"/>
                                  <a:lumOff val="95000"/>
                                </a:schemeClr>
                              </a:gs>
                              <a:gs pos="100000">
                                <a:srgbClr val="D42A3A"/>
                              </a:gs>
                              <a:gs pos="0">
                                <a:srgbClr val="2D3775"/>
                              </a:gs>
                              <a:gs pos="100000">
                                <a:schemeClr val="accent1">
                                  <a:lumMod val="30000"/>
                                  <a:lumOff val="70000"/>
                                </a:schemeClr>
                              </a:gs>
                            </a:gsLst>
                            <a:lin ang="14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5C035F1" id="Group 20" o:spid="_x0000_s1026" style="position:absolute;margin-left:-96.15pt;margin-top:-126.7pt;width:793.9pt;height:778pt;z-index:251663360" coordsize="100827,988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">
                <v:group id="Group 1" o:spid="_x0000_s1027" style="position:absolute;left:40216;top:16510;width:60611;height:82296" coordsize="61072,81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36688;width:13716;height:34472;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XMIA&#10;AADaAAAADwAAAGRycy9kb3ducmV2LnhtbESP3YrCMBSE7wXfIRzBG9F0vVikmhaRXVDxxp8HODTH&#10;ttqc1CSr9e3NguDlMDPfMIu8M424k/O1ZQVfkwQEcWF1zaWC0/F3PAPhA7LGxjIpeJKHPOv3Fphq&#10;++A93Q+hFBHCPkUFVQhtKqUvKjLoJ7Yljt7ZOoMhSldK7fAR4aaR0yT5lgZrjgsVtrSqqLge/oyC&#10;/WZzqeX6mPyM5M7NlrtbczJbpYaDbjkHEagLn/C7vdYKpvB/Jd4Amb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CX9cwgAAANoAAAAPAAAAAAAAAAAAAAAAAJgCAABkcnMvZG93&#10;bnJldi54bWxQSwUGAAAAAAQABAD1AAAAhwMAAAAA&#10;" filled="f" stroked="f" strokeweight="1pt"/>
                  <v:rect id="Rectangle 5" o:spid="_x0000_s1029" style="position:absolute;left:47356;top:11277;width:13716;height:34473;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IsIA&#10;AADaAAAADwAAAGRycy9kb3ducmV2LnhtbESPzWrDMBCE74G8g9hAb4ncQtPgRg6lECg9JOSn9620&#10;tY2tlfEqsfP2UaHQ4zAz3zDrzehbdaVe6sAGHhcZKGIbXM2lgfNpO1+BkojssA1MBm4ksCmmkzXm&#10;Lgx8oOsxlipBWHI0UMXY5VqLrcijLEJHnLyf0HuMSfaldj0OCe5b/ZRlS+2x5rRQYUfvFdnmePEG&#10;yu/T9mvfRCsH2Q9sPy8vZ9kZ8zAb315BRRrjf/iv/eEMPMPvlXQDd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j4iwgAAANoAAAAPAAAAAAAAAAAAAAAAAJgCAABkcnMvZG93&#10;bnJldi54bWxQSwUGAAAAAAQABAD1AAAAhwMAAAAA&#10;" filled="f" strokecolor="#2f528f" strokeweight="1pt"/>
                  <v:rect id="Rectangle 6" o:spid="_x0000_s1030" style="position:absolute;left:39431;top:44347;width:13588;height:27113;rotation:-8841702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2MMMA&#10;AADaAAAADwAAAGRycy9kb3ducmV2LnhtbESPwW7CMBBE75X4B2uRuBWHHkJJMQghKlH11MCB4zbe&#10;xmnidWQbkv59jVSpx9HMvNGst6PtxI18aBwrWMwzEMSV0w3XCs6n18dnECEia+wck4IfCrDdTB7W&#10;WGg38AfdyliLBOFQoAITY19IGSpDFsPc9cTJ+3LeYkzS11J7HBLcdvIpy3JpseG0YLCnvaGqLa9W&#10;wffpLc+W76b3n+1qoLK9nA/mqNRsOu5eQEQa43/4r33UCnK4X0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2MMMAAADaAAAADwAAAAAAAAAAAAAAAACYAgAAZHJzL2Rv&#10;d25yZXYueG1sUEsFBgAAAAAEAAQA9QAAAIgDAAAAAA==&#10;" filled="f" stroked="f" strokeweight="1pt"/>
                  <v:rect id="Rectangle 7" o:spid="_x0000_s1031" style="position:absolute;left:28534;top:56311;width:14078;height:26258;rotation:-8841702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Tq8MA&#10;AADaAAAADwAAAGRycy9kb3ducmV2LnhtbESPwW7CMBBE75X6D9Yi9VYcOEBJMaiqQKLqqQkHjku8&#10;jdPE68g2JPw9rlSpx9HMvNGst6PtxJV8aBwrmE0zEMSV0w3XCo7l/vkFRIjIGjvHpOBGAbabx4c1&#10;5toN/EXXItYiQTjkqMDE2OdShsqQxTB1PXHyvp23GJP0tdQehwS3nZxn2UJabDgtGOzp3VDVFher&#10;4Kf8WGTLT9P7c7saqGhPx505KPU0Gd9eQUQa43/4r33QCpbweyXdA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sTq8MAAADaAAAADwAAAAAAAAAAAAAAAACYAgAAZHJzL2Rv&#10;d25yZXYueG1sUEsFBgAAAAAEAAQA9QAAAIgDAAAAAA==&#10;" filled="f" stroked="f" strokeweight="1pt"/>
                  <v:rect id="Rectangle 10" o:spid="_x0000_s1032" style="position:absolute;left:13827;top:55779;width:12351;height:40006;rotation:-8841702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YWzsQA&#10;AADbAAAADwAAAGRycy9kb3ducmV2LnhtbESPQU/DMAyF70j7D5GRuLEUDoN1yyY0gTTEiW6HHb3G&#10;a0obp0rCWv49PiBxs/We3/u83k6+V1eKqQ1s4GFegCKug225MXA8vN0/g0oZ2WIfmAz8UILtZnaz&#10;xtKGkT/pWuVGSQinEg24nIdS61Q78pjmYSAW7RKixyxrbLSNOEq47/VjUSy0x5alweFAO0d1V317&#10;A1+H90Xx9OGGeO6WI1Xd6fjq9sbc3U4vK1CZpvxv/rveW8EXevlFB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Fs7EAAAA2wAAAA8AAAAAAAAAAAAAAAAAmAIAAGRycy9k&#10;b3ducmV2LnhtbFBLBQYAAAAABAAEAPUAAACJAwAAAAA=&#10;" filled="f" stroked="f" strokeweight="1pt"/>
                  <v:rect id="Rectangle 9" o:spid="_x0000_s1033" style="position:absolute;left:2855;top:24950;width:27585;height:30969;rotation:-8918274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4gt8IA&#10;AADaAAAADwAAAGRycy9kb3ducmV2LnhtbESPT4vCMBTE74LfITxhb5q4u4hWo9gFF0/C+gevj+bZ&#10;VpuX0kTb/fYbYcHjMDO/YRarzlbiQY0vHWsYjxQI4syZknMNx8NmOAXhA7LByjFp+CUPq2W/t8DE&#10;uJZ/6LEPuYgQ9glqKEKoEyl9VpBFP3I1cfQurrEYomxyaRpsI9xW8l2pibRYclwosKavgrLb/m41&#10;fKAqL+237NKzSk+pnGx31+On1m+Dbj0HEagLr/B/e2s0zOB5Jd4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iC3wgAAANoAAAAPAAAAAAAAAAAAAAAAAJgCAABkcnMvZG93&#10;bnJldi54bWxQSwUGAAAAAAQABAD1AAAAhwMAAAAA&#10;" filled="f" stroked="f" strokeweight="1pt"/>
                </v:group>
                <v:rect id="Rectangle 4" o:spid="_x0000_s1034" style="position:absolute;width:20116;height:29535;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uDV8MA&#10;AADaAAAADwAAAGRycy9kb3ducmV2LnhtbESPQWvCQBSE7wX/w/IKvTWbFhskuglBkArFFqN4fs0+&#10;k9Ds25BdTfz33ULB4zAz3zCrfDKduNLgWssKXqIYBHFldcu1guNh87wA4Tyyxs4yKbiRgzybPaww&#10;1XbkPV1LX4sAYZeigsb7PpXSVQ0ZdJHtiYN3toNBH+RQSz3gGOCmk69xnEiDLYeFBntaN1T9lBej&#10;oEw+9HtxLi/j227/mejv07r4Mko9PU7FEoSnyd/D/+2tVjCHvyvhBs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uDV8MAAADaAAAADwAAAAAAAAAAAAAAAACYAgAAZHJzL2Rv&#10;d25yZXYueG1sUEsFBgAAAAAEAAQA9QAAAIgDAAAAAA==&#10;" fillcolor="#f6f8fc [180]" stroked="f" strokeweight="1pt">
                  <v:fill color2="#c7d4ed [980]" angle="210" colors="0 #f6f8fc;0 #2d3775;1 #d42a3a;1 #c7d5ed" focus="100%" type="gradient">
                    <o:fill v:ext="view" type="gradientUnscaled"/>
                  </v:fill>
                </v:rect>
              </v:group>
            </w:pict>
          </mc:Fallback>
        </mc:AlternateContent>
      </w:r>
      <w:r w:rsidRPr="00CC7BF3">
        <w:rPr>
          <w:rFonts w:ascii="Itim" w:hAnsi="Itim" w:cs="Itim"/>
          <w:noProof/>
        </w:rPr>
        <mc:AlternateContent>
          <mc:Choice Requires="wps">
            <w:drawing>
              <wp:anchor distT="0" distB="0" distL="114300" distR="114300" simplePos="0" relativeHeight="251659264" behindDoc="0" locked="0" layoutInCell="1" allowOverlap="1">
                <wp:simplePos x="0" y="0"/>
                <wp:positionH relativeFrom="column">
                  <wp:posOffset>2400935</wp:posOffset>
                </wp:positionH>
                <wp:positionV relativeFrom="paragraph">
                  <wp:posOffset>212090</wp:posOffset>
                </wp:positionV>
                <wp:extent cx="5513705" cy="13211175"/>
                <wp:effectExtent l="3829050" t="76200" r="3763645" b="85725"/>
                <wp:wrapNone/>
                <wp:docPr id="3" name="Rectangle 3"/>
                <wp:cNvGraphicFramePr/>
                <a:graphic xmlns:a="http://schemas.openxmlformats.org/drawingml/2006/main">
                  <a:graphicData uri="http://schemas.microsoft.com/office/word/2010/wordprocessingShape">
                    <wps:wsp>
                      <wps:cNvSpPr/>
                      <wps:spPr>
                        <a:xfrm rot="2640000" flipV="1">
                          <a:off x="0" y="0"/>
                          <a:ext cx="5513705" cy="13211175"/>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3" o:spid="_x0000_s1026" o:spt="1" style="position:absolute;left:0pt;flip:y;margin-left:189.05pt;margin-top:16.7pt;height:1040.25pt;width:434.15pt;rotation:-2883584f;z-index:251659264;v-text-anchor:middle;mso-width-relative:page;mso-height-relative:page;" fillcolor="#F2F2F2 [3052]" filled="t" stroked="t" coordsize="21600,21600" o:gfxdata="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vt7ei9kAAAAMAQAADwAAAAAA&#10;AAABACAAAAAiAAAAZHJzL2Rvd25yZXYueG1sUEsBAhQAFAAAAAgAh07iQK+YHt2EAgAAVQUAAA4A&#10;AAAAAAAAAQAgAAAAKAEAAGRycy9lMm9Eb2MueG1sUEsFBgAAAAAGAAYAWQEAAB4GAAAAAA==&#10;">
                <v:fill on="t" focussize="0,0"/>
                <v:stroke weight="1pt" color="#F2F2F2 [3052]" miterlimit="8" joinstyle="miter"/>
                <v:imagedata o:title=""/>
                <o:lock v:ext="edit" aspectratio="f"/>
              </v:rect>
            </w:pict>
          </mc:Fallback>
        </mc:AlternateContent>
      </w:r>
    </w:p>
    <w:p w:rsidR="00E12684" w:rsidRPr="00CC7BF3" w:rsidRDefault="00C472A0">
      <w:pPr>
        <w:rPr>
          <w:rFonts w:ascii="Itim" w:hAnsi="Itim" w:cs="Itim"/>
        </w:rPr>
      </w:pPr>
      <w:r w:rsidRPr="00CC7BF3">
        <w:rPr>
          <w:rFonts w:ascii="Itim" w:hAnsi="Itim" w:cs="Itim"/>
          <w:noProof/>
        </w:rPr>
        <mc:AlternateContent>
          <mc:Choice Requires="wps">
            <w:drawing>
              <wp:anchor distT="0" distB="0" distL="114300" distR="114300" simplePos="0" relativeHeight="251665408" behindDoc="0" locked="0" layoutInCell="1" allowOverlap="1" wp14:anchorId="5AB13D60" wp14:editId="5C8C802A">
                <wp:simplePos x="0" y="0"/>
                <wp:positionH relativeFrom="margin">
                  <wp:posOffset>952500</wp:posOffset>
                </wp:positionH>
                <wp:positionV relativeFrom="paragraph">
                  <wp:posOffset>245110</wp:posOffset>
                </wp:positionV>
                <wp:extent cx="5372100" cy="624840"/>
                <wp:effectExtent l="0" t="0" r="19050" b="22860"/>
                <wp:wrapNone/>
                <wp:docPr id="13" name="Text Box 13"/>
                <wp:cNvGraphicFramePr/>
                <a:graphic xmlns:a="http://schemas.openxmlformats.org/drawingml/2006/main">
                  <a:graphicData uri="http://schemas.microsoft.com/office/word/2010/wordprocessingShape">
                    <wps:wsp>
                      <wps:cNvSpPr txBox="1"/>
                      <wps:spPr>
                        <a:xfrm>
                          <a:off x="0" y="0"/>
                          <a:ext cx="5372100" cy="624840"/>
                        </a:xfrm>
                        <a:prstGeom prst="rect">
                          <a:avLst/>
                        </a:prstGeom>
                        <a:solidFill>
                          <a:sysClr val="window" lastClr="FFFFFF"/>
                        </a:solidFill>
                        <a:ln w="6350">
                          <a:solidFill>
                            <a:sysClr val="window" lastClr="FFFFFF"/>
                          </a:solidFill>
                        </a:ln>
                        <a:effectLst/>
                      </wps:spPr>
                      <wps:txbx>
                        <w:txbxContent>
                          <w:p w:rsidR="00E12684" w:rsidRDefault="00C472A0">
                            <w:pPr>
                              <w:pStyle w:val="Title"/>
                              <w:rPr>
                                <w:color w:val="000000" w:themeColor="text1"/>
                                <w:sz w:val="56"/>
                                <w:szCs w:val="56"/>
                              </w:rPr>
                            </w:pPr>
                            <w:r>
                              <w:rPr>
                                <w:color w:val="000000" w:themeColor="text1"/>
                                <w:sz w:val="56"/>
                                <w:szCs w:val="56"/>
                              </w:rPr>
                              <w:t xml:space="preserve">Computer Science Project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75pt;margin-top:19.3pt;height:49.2pt;width:423pt;mso-position-horizontal-relative:margin;z-index:251665408;mso-width-relative:page;mso-height-relative:page;" fillcolor="#FFFFFF" filled="t" stroked="t" coordsize="21600,21600" o:gfxdata="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kxpWm1wAAAAoBAAAP&#10;AAAAAAAAAAEAIAAAACIAAABkcnMvZG93bnJldi54bWxQSwECFAAUAAAACACHTuJA9ovXOlICAADn&#10;BAAADgAAAAAAAAABACAAAAAmAQAAZHJzL2Uyb0RvYy54bWxQSwUGAAAAAAYABgBZAQAA6gUAAAAA&#10;">
                <v:fill on="t" focussize="0,0"/>
                <v:stroke weight="0.5pt" color="#FFFFFF" joinstyle="round"/>
                <v:imagedata o:title=""/>
                <o:lock v:ext="edit" aspectratio="f"/>
                <v:textbox>
                  <w:txbxContent>
                    <w:p w14:paraId="4BBC168C">
                      <w:pPr>
                        <w:pStyle w:val="20"/>
                        <w:rPr>
                          <w:color w:val="000000" w:themeColor="text1"/>
                          <w:sz w:val="56"/>
                          <w:szCs w:val="56"/>
                          <w14:textFill>
                            <w14:solidFill>
                              <w14:schemeClr w14:val="tx1"/>
                            </w14:solidFill>
                          </w14:textFill>
                        </w:rPr>
                      </w:pPr>
                      <w:r>
                        <w:rPr>
                          <w:color w:val="000000" w:themeColor="text1"/>
                          <w:sz w:val="56"/>
                          <w:szCs w:val="56"/>
                          <w14:textFill>
                            <w14:solidFill>
                              <w14:schemeClr w14:val="tx1"/>
                            </w14:solidFill>
                          </w14:textFill>
                        </w:rPr>
                        <w:t xml:space="preserve">Computer Science Project </w:t>
                      </w:r>
                    </w:p>
                  </w:txbxContent>
                </v:textbox>
              </v:shape>
            </w:pict>
          </mc:Fallback>
        </mc:AlternateContent>
      </w:r>
    </w:p>
    <w:p w:rsidR="00E12684" w:rsidRPr="00CC7BF3" w:rsidRDefault="00E12684">
      <w:pPr>
        <w:rPr>
          <w:rFonts w:ascii="Itim" w:hAnsi="Itim" w:cs="Itim"/>
        </w:rPr>
      </w:pPr>
    </w:p>
    <w:p w:rsidR="00E12684" w:rsidRPr="00CC7BF3" w:rsidRDefault="00C472A0">
      <w:pPr>
        <w:rPr>
          <w:rFonts w:ascii="Itim" w:hAnsi="Itim" w:cs="Itim"/>
        </w:rPr>
      </w:pPr>
      <w:r w:rsidRPr="00CC7BF3">
        <w:rPr>
          <w:rFonts w:ascii="Itim" w:hAnsi="Itim" w:cs="Itim"/>
          <w:noProof/>
        </w:rPr>
        <mc:AlternateContent>
          <mc:Choice Requires="wps">
            <w:drawing>
              <wp:anchor distT="0" distB="0" distL="114300" distR="114300" simplePos="0" relativeHeight="251664384" behindDoc="0" locked="0" layoutInCell="1" allowOverlap="1">
                <wp:simplePos x="0" y="0"/>
                <wp:positionH relativeFrom="margin">
                  <wp:posOffset>6150610</wp:posOffset>
                </wp:positionH>
                <wp:positionV relativeFrom="paragraph">
                  <wp:posOffset>7823200</wp:posOffset>
                </wp:positionV>
                <wp:extent cx="1390015" cy="2297430"/>
                <wp:effectExtent l="609600" t="171450" r="610870" b="160655"/>
                <wp:wrapNone/>
                <wp:docPr id="11" name="Rectangle 11"/>
                <wp:cNvGraphicFramePr/>
                <a:graphic xmlns:a="http://schemas.openxmlformats.org/drawingml/2006/main">
                  <a:graphicData uri="http://schemas.microsoft.com/office/word/2010/wordprocessingShape">
                    <wps:wsp>
                      <wps:cNvSpPr/>
                      <wps:spPr>
                        <a:xfrm rot="2640000" flipV="1">
                          <a:off x="0" y="0"/>
                          <a:ext cx="1389813" cy="2297127"/>
                        </a:xfrm>
                        <a:prstGeom prst="rect">
                          <a:avLst/>
                        </a:prstGeom>
                        <a:gradFill>
                          <a:gsLst>
                            <a:gs pos="0">
                              <a:srgbClr val="4472C4">
                                <a:lumMod val="5000"/>
                                <a:lumOff val="95000"/>
                              </a:srgbClr>
                            </a:gs>
                            <a:gs pos="100000">
                              <a:srgbClr val="D42A3A"/>
                            </a:gs>
                            <a:gs pos="0">
                              <a:srgbClr val="2D3775"/>
                            </a:gs>
                            <a:gs pos="100000">
                              <a:srgbClr val="4472C4">
                                <a:lumMod val="30000"/>
                                <a:lumOff val="70000"/>
                              </a:srgbClr>
                            </a:gs>
                          </a:gsLst>
                          <a:lin ang="14400000" scaled="0"/>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1" o:spid="_x0000_s1026" o:spt="1" style="position:absolute;left:0pt;flip:y;margin-left:484.3pt;margin-top:616pt;height:180.9pt;width:109.45pt;mso-position-horizontal-relative:margin;rotation:-2883584f;z-index:251664384;v-text-anchor:middle;mso-width-relative:page;mso-height-relative:page;" fillcolor="#F6F8FC" filled="t" stroked="f" coordsize="21600,21600" o:gfxdata="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2G97V9sAAAAOAQAADwAAAAAAAAABACAAAAAiAAAAZHJzL2Rv&#10;d25yZXYueG1sUEsBAhQAFAAAAAgAh07iQHK0b2DiAgAARAYAAA4AAAAAAAAAAQAgAAAAKgEAAGRy&#10;cy9lMm9Eb2MueG1sUEsFBgAAAAAGAAYAWQEAAH4GAAAAAA==&#10;">
                <v:fill type="gradient" on="t" color2="#C7D5ED" colors="0f #F6F8FC;0f #2D3775;65536f #D42A3A;65536f #C7D5ED" angle="210" focus="100%" focussize="0,0" rotate="t">
                  <o:fill type="gradientUnscaled" v:ext="backwardCompatible"/>
                </v:fill>
                <v:stroke on="f" weight="1pt" miterlimit="8" joinstyle="miter"/>
                <v:imagedata o:title=""/>
                <o:lock v:ext="edit" aspectratio="f"/>
              </v:rect>
            </w:pict>
          </mc:Fallback>
        </mc:AlternateContent>
      </w:r>
      <w:r w:rsidRPr="00CC7BF3">
        <w:rPr>
          <w:rFonts w:ascii="Itim" w:hAnsi="Itim" w:cs="Itim"/>
          <w:noProof/>
        </w:rPr>
        <mc:AlternateContent>
          <mc:Choice Requires="wps">
            <w:drawing>
              <wp:anchor distT="0" distB="0" distL="114300" distR="114300" simplePos="0" relativeHeight="251662336" behindDoc="0" locked="0" layoutInCell="1" allowOverlap="1">
                <wp:simplePos x="0" y="0"/>
                <wp:positionH relativeFrom="margin">
                  <wp:posOffset>3515995</wp:posOffset>
                </wp:positionH>
                <wp:positionV relativeFrom="paragraph">
                  <wp:posOffset>4432935</wp:posOffset>
                </wp:positionV>
                <wp:extent cx="702945" cy="719455"/>
                <wp:effectExtent l="143827" t="160973" r="108268" b="165417"/>
                <wp:wrapNone/>
                <wp:docPr id="15" name="Rectangle 15"/>
                <wp:cNvGraphicFramePr/>
                <a:graphic xmlns:a="http://schemas.openxmlformats.org/drawingml/2006/main">
                  <a:graphicData uri="http://schemas.microsoft.com/office/word/2010/wordprocessingShape">
                    <wps:wsp>
                      <wps:cNvSpPr/>
                      <wps:spPr>
                        <a:xfrm rot="8094820" flipV="1">
                          <a:off x="0" y="0"/>
                          <a:ext cx="702938" cy="719637"/>
                        </a:xfrm>
                        <a:prstGeom prst="rect">
                          <a:avLst/>
                        </a:prstGeom>
                        <a:solidFill>
                          <a:srgbClr val="FFC000">
                            <a:alpha val="49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5" o:spid="_x0000_s1026" o:spt="1" style="position:absolute;left:0pt;flip:y;margin-left:276.85pt;margin-top:349.05pt;height:56.65pt;width:55.35pt;mso-position-horizontal-relative:margin;rotation:-8841702f;z-index:251662336;v-text-anchor:middle;mso-width-relative:page;mso-height-relative:page;" fillcolor="#FFC000" filled="t" stroked="f" coordsize="21600,21600" o:gfxdata="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bhS0E9sAAAALAQAADwAAAAAA&#10;AAABACAAAAAiAAAAZHJzL2Rvd25yZXYueG1sUEsBAhQAFAAAAAgAh07iQD/61tKCAgAAFgUAAA4A&#10;AAAAAAAAAQAgAAAAKgEAAGRycy9lMm9Eb2MueG1sUEsFBgAAAAAGAAYAWQEAAB4GAAAAAA==&#10;">
                <v:fill on="t" opacity="32112f" focussize="0,0"/>
                <v:stroke on="f" weight="1pt" miterlimit="8" joinstyle="miter"/>
                <v:imagedata o:title=""/>
                <o:lock v:ext="edit" aspectratio="f"/>
              </v:rect>
            </w:pict>
          </mc:Fallback>
        </mc:AlternateContent>
      </w:r>
      <w:r w:rsidRPr="00CC7BF3">
        <w:rPr>
          <w:rFonts w:ascii="Itim" w:hAnsi="Itim" w:cs="Itim"/>
          <w:noProof/>
        </w:rPr>
        <mc:AlternateContent>
          <mc:Choice Requires="wps">
            <w:drawing>
              <wp:anchor distT="0" distB="0" distL="114300" distR="114300" simplePos="0" relativeHeight="251661312" behindDoc="0" locked="0" layoutInCell="1" allowOverlap="1">
                <wp:simplePos x="0" y="0"/>
                <wp:positionH relativeFrom="margin">
                  <wp:posOffset>4067175</wp:posOffset>
                </wp:positionH>
                <wp:positionV relativeFrom="paragraph">
                  <wp:posOffset>970280</wp:posOffset>
                </wp:positionV>
                <wp:extent cx="619125" cy="615315"/>
                <wp:effectExtent l="135255" t="131445" r="49530" b="144780"/>
                <wp:wrapNone/>
                <wp:docPr id="14" name="Rectangle 14"/>
                <wp:cNvGraphicFramePr/>
                <a:graphic xmlns:a="http://schemas.openxmlformats.org/drawingml/2006/main">
                  <a:graphicData uri="http://schemas.microsoft.com/office/word/2010/wordprocessingShape">
                    <wps:wsp>
                      <wps:cNvSpPr/>
                      <wps:spPr>
                        <a:xfrm rot="8094820" flipV="1">
                          <a:off x="0" y="0"/>
                          <a:ext cx="619292" cy="615628"/>
                        </a:xfrm>
                        <a:prstGeom prst="rect">
                          <a:avLst/>
                        </a:prstGeom>
                        <a:solidFill>
                          <a:srgbClr val="FFC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4" o:spid="_x0000_s1026" o:spt="1" style="position:absolute;left:0pt;flip:y;margin-left:320.25pt;margin-top:76.4pt;height:48.45pt;width:48.75pt;mso-position-horizontal-relative:margin;rotation:-8841702f;z-index:251661312;v-text-anchor:middle;mso-width-relative:page;mso-height-relative:page;" fillcolor="#FFC000" filled="t" stroked="f" coordsize="21600,21600" o:gfxdata="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&#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tnQOTaAAAACwEAAA8AAAAAAAAAAQAgAAAAIgAAAGRy&#10;cy9kb3ducmV2LnhtbFBLAQIUABQAAAAIAIdO4kDd9kNXdQIAAPUEAAAOAAAAAAAAAAEAIAAAACkB&#10;AABkcnMvZTJvRG9jLnhtbFBLBQYAAAAABgAGAFkBAAAQBgAAAAA=&#10;">
                <v:fill on="t" focussize="0,0"/>
                <v:stroke on="f" weight="1pt" miterlimit="8" joinstyle="miter"/>
                <v:imagedata o:title=""/>
                <o:lock v:ext="edit" aspectratio="f"/>
              </v:rect>
            </w:pict>
          </mc:Fallback>
        </mc:AlternateContent>
      </w:r>
      <w:r w:rsidRPr="00CC7BF3">
        <w:rPr>
          <w:rFonts w:ascii="Itim" w:hAnsi="Itim" w:cs="Itim"/>
          <w:noProof/>
        </w:rPr>
        <mc:AlternateContent>
          <mc:Choice Requires="wps">
            <w:drawing>
              <wp:anchor distT="0" distB="0" distL="114300" distR="114300" simplePos="0" relativeHeight="251679744" behindDoc="0" locked="0" layoutInCell="1" allowOverlap="1">
                <wp:simplePos x="0" y="0"/>
                <wp:positionH relativeFrom="margin">
                  <wp:posOffset>1085215</wp:posOffset>
                </wp:positionH>
                <wp:positionV relativeFrom="paragraph">
                  <wp:posOffset>197485</wp:posOffset>
                </wp:positionV>
                <wp:extent cx="3131820" cy="838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13182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684" w:rsidRPr="00CC7BF3" w:rsidRDefault="00C472A0">
                            <w:pPr>
                              <w:pStyle w:val="Subtitle"/>
                              <w:rPr>
                                <w:rFonts w:ascii="Itim" w:hAnsi="Itim" w:cs="Itim"/>
                                <w:b/>
                                <w:color w:val="4472C4" w:themeColor="accent1"/>
                              </w:rPr>
                            </w:pPr>
                            <w:r w:rsidRPr="00CC7BF3">
                              <w:rPr>
                                <w:rFonts w:ascii="Itim" w:hAnsi="Itim" w:cs="Itim"/>
                                <w:b/>
                                <w:color w:val="4472C4" w:themeColor="accent1"/>
                              </w:rPr>
                              <w:t>Student Link 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7" type="#_x0000_t202" style="position:absolute;margin-left:85.45pt;margin-top:15.55pt;width:246.6pt;height:66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" filled="f" stroked="f" strokeweight=".5pt">
                <v:textbox>
                  <w:txbxContent>
                    <w:p w:rsidR="00E12684" w:rsidRPr="00CC7BF3" w:rsidRDefault="00C472A0">
                      <w:pPr>
                        <w:pStyle w:val="Subtitle"/>
                        <w:rPr>
                          <w:rFonts w:ascii="Itim" w:hAnsi="Itim" w:cs="Itim"/>
                          <w:b/>
                          <w:color w:val="4472C4" w:themeColor="accent1"/>
                        </w:rPr>
                      </w:pPr>
                      <w:r w:rsidRPr="00CC7BF3">
                        <w:rPr>
                          <w:rFonts w:ascii="Itim" w:hAnsi="Itim" w:cs="Itim"/>
                          <w:b/>
                          <w:color w:val="4472C4" w:themeColor="accent1"/>
                        </w:rPr>
                        <w:t>Student Link up</w:t>
                      </w:r>
                    </w:p>
                  </w:txbxContent>
                </v:textbox>
                <w10:wrap anchorx="margin"/>
              </v:shape>
            </w:pict>
          </mc:Fallback>
        </mc:AlternateContent>
      </w:r>
      <w:r w:rsidRPr="00CC7BF3">
        <w:rPr>
          <w:rFonts w:ascii="Itim" w:hAnsi="Itim" w:cs="Itim"/>
          <w:noProof/>
        </w:rPr>
        <mc:AlternateContent>
          <mc:Choice Requires="wps">
            <w:drawing>
              <wp:anchor distT="0" distB="0" distL="114300" distR="114300" simplePos="0" relativeHeight="251660288" behindDoc="0" locked="0" layoutInCell="1" allowOverlap="1">
                <wp:simplePos x="0" y="0"/>
                <wp:positionH relativeFrom="page">
                  <wp:posOffset>335280</wp:posOffset>
                </wp:positionH>
                <wp:positionV relativeFrom="paragraph">
                  <wp:posOffset>8486140</wp:posOffset>
                </wp:positionV>
                <wp:extent cx="6050280" cy="647700"/>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6050280" cy="647700"/>
                        </a:xfrm>
                        <a:prstGeom prst="rect">
                          <a:avLst/>
                        </a:prstGeom>
                        <a:solidFill>
                          <a:sysClr val="window" lastClr="FFFFFF">
                            <a:lumMod val="95000"/>
                          </a:sysClr>
                        </a:solidFill>
                        <a:ln w="6350">
                          <a:noFill/>
                        </a:ln>
                        <a:effectLst/>
                      </wps:spPr>
                      <wps:txbx>
                        <w:txbxContent>
                          <w:p w:rsidR="00E12684" w:rsidRPr="00CC7BF3" w:rsidRDefault="00C472A0">
                            <w:pPr>
                              <w:rPr>
                                <w:rFonts w:ascii="Itim" w:hAnsi="Itim" w:cs="Itim"/>
                                <w:b/>
                                <w:color w:val="002060"/>
                                <w:sz w:val="32"/>
                                <w:szCs w:val="32"/>
                              </w:rPr>
                            </w:pPr>
                            <w:r w:rsidRPr="00CC7BF3">
                              <w:rPr>
                                <w:rFonts w:ascii="Itim" w:hAnsi="Itim" w:cs="Itim"/>
                                <w:b/>
                                <w:color w:val="002060"/>
                                <w:sz w:val="32"/>
                                <w:szCs w:val="32"/>
                              </w:rPr>
                              <w:t>Members: Jayesh Somani, Kunal Kundaliya, Yatharth Bachhan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6" o:spid="_x0000_s1028" type="#_x0000_t202" style="position:absolute;margin-left:26.4pt;margin-top:668.2pt;width:476.4pt;height:51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" fillcolor="#f2f2f2" stroked="f" strokeweight=".5pt">
                <v:textbox>
                  <w:txbxContent>
                    <w:p w:rsidR="00E12684" w:rsidRPr="00CC7BF3" w:rsidRDefault="00C472A0">
                      <w:pPr>
                        <w:rPr>
                          <w:rFonts w:ascii="Itim" w:hAnsi="Itim" w:cs="Itim"/>
                          <w:b/>
                          <w:color w:val="002060"/>
                          <w:sz w:val="32"/>
                          <w:szCs w:val="32"/>
                        </w:rPr>
                      </w:pPr>
                      <w:r w:rsidRPr="00CC7BF3">
                        <w:rPr>
                          <w:rFonts w:ascii="Itim" w:hAnsi="Itim" w:cs="Itim"/>
                          <w:b/>
                          <w:color w:val="002060"/>
                          <w:sz w:val="32"/>
                          <w:szCs w:val="32"/>
                        </w:rPr>
                        <w:t>Members: Jayesh Somani, Kunal Kundaliya, Yatharth Bachhan</w:t>
                      </w:r>
                    </w:p>
                  </w:txbxContent>
                </v:textbox>
                <w10:wrap anchorx="page"/>
              </v:shape>
            </w:pict>
          </mc:Fallback>
        </mc:AlternateContent>
      </w:r>
      <w:r w:rsidRPr="00CC7BF3">
        <w:rPr>
          <w:rFonts w:ascii="Itim" w:hAnsi="Itim" w:cs="Itim"/>
          <w:noProof/>
        </w:rPr>
        <mc:AlternateContent>
          <mc:Choice Requires="wpg">
            <w:drawing>
              <wp:anchor distT="0" distB="0" distL="114300" distR="114300" simplePos="0" relativeHeight="251666432" behindDoc="0" locked="0" layoutInCell="1" allowOverlap="1">
                <wp:simplePos x="0" y="0"/>
                <wp:positionH relativeFrom="column">
                  <wp:posOffset>3582035</wp:posOffset>
                </wp:positionH>
                <wp:positionV relativeFrom="paragraph">
                  <wp:posOffset>7223125</wp:posOffset>
                </wp:positionV>
                <wp:extent cx="913765" cy="578485"/>
                <wp:effectExtent l="95250" t="133350" r="57785" b="127000"/>
                <wp:wrapNone/>
                <wp:docPr id="31" name="Group 31"/>
                <wp:cNvGraphicFramePr/>
                <a:graphic xmlns:a="http://schemas.openxmlformats.org/drawingml/2006/main">
                  <a:graphicData uri="http://schemas.microsoft.com/office/word/2010/wordprocessingGroup">
                    <wpg:wgp>
                      <wpg:cNvGrpSpPr/>
                      <wpg:grpSpPr>
                        <a:xfrm>
                          <a:off x="0" y="0"/>
                          <a:ext cx="913822" cy="578427"/>
                          <a:chOff x="0" y="0"/>
                          <a:chExt cx="1149503" cy="724118"/>
                        </a:xfrm>
                      </wpg:grpSpPr>
                      <wps:wsp>
                        <wps:cNvPr id="32" name="Rectangle 32"/>
                        <wps:cNvSpPr/>
                        <wps:spPr>
                          <a:xfrm rot="8094820" flipV="1">
                            <a:off x="415362" y="-10024"/>
                            <a:ext cx="724118" cy="744165"/>
                          </a:xfrm>
                          <a:prstGeom prst="rect">
                            <a:avLst/>
                          </a:prstGeom>
                          <a:solidFill>
                            <a:srgbClr val="FFC000">
                              <a:alpha val="37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5" name="Rectangle 35"/>
                        <wps:cNvSpPr/>
                        <wps:spPr>
                          <a:xfrm rot="8094820" flipV="1">
                            <a:off x="17045" y="76566"/>
                            <a:ext cx="570133" cy="604224"/>
                          </a:xfrm>
                          <a:prstGeom prst="rect">
                            <a:avLst/>
                          </a:prstGeom>
                          <a:solidFill>
                            <a:srgbClr val="FFC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282.05pt;margin-top:568.75pt;height:45.55pt;width:71.95pt;z-index:251666432;mso-width-relative:page;mso-height-relative:page;" coordsize="1149503,724118" o:gfxdata="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Ds7d49wAAAANAQAADwAAAAAAAAABACAAAAAiAAAAZHJzL2Rvd25yZXYueG1sUEsBAhQAFAAAAAgA&#10;h07iQIiZd6I+AwAAbgkAAA4AAAAAAAAAAQAgAAAAKwEAAGRycy9lMm9Eb2MueG1sUEsFBgAAAAAG&#10;AAYAWQEAANsGAAAAAA==&#10;">
                <o:lock v:ext="edit" aspectratio="f"/>
                <v:rect id="Rectangle 32" o:spid="_x0000_s1026" o:spt="1" style="position:absolute;left:415362;top:-10024;flip:y;height:744165;width:724118;rotation:-8841702f;v-text-anchor:middle;" fillcolor="#FFC000" filled="t" stroked="f" coordsize="21600,21600" o:gfxdata="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yT0+8AAAA&#10;2wAAAA8AAAAAAAAAAQAgAAAAIgAAAGRycy9kb3ducmV2LnhtbFBLAQIUABQAAAAIAIdO4kAzLwWe&#10;OwAAADkAAAAQAAAAAAAAAAEAIAAAAAsBAABkcnMvc2hhcGV4bWwueG1sUEsFBgAAAAAGAAYAWwEA&#10;ALUDAAAAAA==&#10;">
                  <v:fill on="t" opacity="24248f" focussize="0,0"/>
                  <v:stroke on="f" weight="1pt" miterlimit="8" joinstyle="miter"/>
                  <v:imagedata o:title=""/>
                  <o:lock v:ext="edit" aspectratio="f"/>
                </v:rect>
                <v:rect id="Rectangle 35" o:spid="_x0000_s1026" o:spt="1" style="position:absolute;left:17045;top:76566;flip:y;height:604224;width:570133;rotation:-8841702f;v-text-anchor:middle;" fillcolor="#FFC000" filled="t" stroked="f" coordsize="21600,21600" o:gfxdata="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GBJR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w:pict>
          </mc:Fallback>
        </mc:AlternateContent>
      </w:r>
      <w:r w:rsidRPr="00CC7BF3">
        <w:rPr>
          <w:rFonts w:ascii="Itim" w:hAnsi="Itim" w:cs="Itim"/>
        </w:rPr>
        <w:br w:type="page"/>
      </w:r>
    </w:p>
    <w:p w:rsidR="00E12684" w:rsidRPr="00CC7BF3" w:rsidRDefault="00E12684">
      <w:pPr>
        <w:jc w:val="center"/>
        <w:rPr>
          <w:rFonts w:ascii="Itim" w:hAnsi="Itim" w:cs="Itim"/>
          <w:color w:val="000000" w:themeColor="text1"/>
          <w:sz w:val="32"/>
          <w:szCs w:val="32"/>
        </w:rPr>
      </w:pPr>
    </w:p>
    <w:p w:rsidR="00E12684" w:rsidRPr="00CC7BF3" w:rsidRDefault="00C472A0">
      <w:pPr>
        <w:pStyle w:val="Title"/>
        <w:jc w:val="center"/>
        <w:rPr>
          <w:rFonts w:ascii="Itim" w:hAnsi="Itim" w:cs="Itim"/>
          <w:color w:val="000000" w:themeColor="text1"/>
        </w:rPr>
      </w:pPr>
      <w:r w:rsidRPr="00CC7BF3">
        <w:rPr>
          <w:rFonts w:ascii="Itim" w:hAnsi="Itim" w:cs="Itim"/>
          <w:color w:val="000000" w:themeColor="text1"/>
        </w:rPr>
        <w:t>Table of Contents:</w:t>
      </w:r>
    </w:p>
    <w:p w:rsidR="00E12684" w:rsidRPr="00CC7BF3" w:rsidRDefault="00E12684">
      <w:pPr>
        <w:rPr>
          <w:rFonts w:ascii="Itim" w:hAnsi="Itim" w:cs="Itim"/>
        </w:rPr>
      </w:pPr>
    </w:p>
    <w:tbl>
      <w:tblPr>
        <w:tblStyle w:val="PlainTable1"/>
        <w:tblW w:w="0" w:type="auto"/>
        <w:tblLook w:val="04A0" w:firstRow="1" w:lastRow="0" w:firstColumn="1" w:lastColumn="0" w:noHBand="0" w:noVBand="1"/>
      </w:tblPr>
      <w:tblGrid>
        <w:gridCol w:w="985"/>
        <w:gridCol w:w="7380"/>
        <w:gridCol w:w="1878"/>
      </w:tblGrid>
      <w:tr w:rsidR="00E12684" w:rsidRPr="00CC7BF3" w:rsidTr="0035537D">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985" w:type="dxa"/>
          </w:tcPr>
          <w:p w:rsidR="00E12684" w:rsidRPr="00CC7BF3" w:rsidRDefault="00C472A0">
            <w:pPr>
              <w:spacing w:after="0" w:line="240" w:lineRule="auto"/>
              <w:rPr>
                <w:rFonts w:ascii="Itim" w:hAnsi="Itim" w:cs="Itim"/>
                <w:b w:val="0"/>
                <w:bCs w:val="0"/>
                <w:sz w:val="24"/>
                <w:szCs w:val="24"/>
              </w:rPr>
            </w:pPr>
            <w:r w:rsidRPr="00CC7BF3">
              <w:rPr>
                <w:rFonts w:ascii="Itim" w:hAnsi="Itim" w:cs="Itim"/>
                <w:sz w:val="24"/>
                <w:szCs w:val="24"/>
              </w:rPr>
              <w:t>S.no</w:t>
            </w:r>
          </w:p>
        </w:tc>
        <w:tc>
          <w:tcPr>
            <w:tcW w:w="7380" w:type="dxa"/>
          </w:tcPr>
          <w:p w:rsidR="00E12684" w:rsidRPr="00CC7BF3" w:rsidRDefault="00C472A0">
            <w:pPr>
              <w:spacing w:after="0" w:line="240" w:lineRule="auto"/>
              <w:cnfStyle w:val="100000000000" w:firstRow="1" w:lastRow="0" w:firstColumn="0" w:lastColumn="0" w:oddVBand="0" w:evenVBand="0" w:oddHBand="0" w:evenHBand="0" w:firstRowFirstColumn="0" w:firstRowLastColumn="0" w:lastRowFirstColumn="0" w:lastRowLastColumn="0"/>
              <w:rPr>
                <w:rFonts w:ascii="Itim" w:hAnsi="Itim" w:cs="Itim"/>
                <w:b w:val="0"/>
                <w:bCs w:val="0"/>
                <w:sz w:val="24"/>
                <w:szCs w:val="24"/>
              </w:rPr>
            </w:pPr>
            <w:r w:rsidRPr="00CC7BF3">
              <w:rPr>
                <w:rFonts w:ascii="Itim" w:hAnsi="Itim" w:cs="Itim"/>
                <w:sz w:val="24"/>
                <w:szCs w:val="24"/>
              </w:rPr>
              <w:t>Tittle</w:t>
            </w:r>
          </w:p>
        </w:tc>
        <w:tc>
          <w:tcPr>
            <w:tcW w:w="1878" w:type="dxa"/>
          </w:tcPr>
          <w:p w:rsidR="00E12684" w:rsidRPr="00CC7BF3" w:rsidRDefault="00C472A0">
            <w:pPr>
              <w:spacing w:after="0" w:line="240" w:lineRule="auto"/>
              <w:cnfStyle w:val="100000000000" w:firstRow="1" w:lastRow="0" w:firstColumn="0" w:lastColumn="0" w:oddVBand="0" w:evenVBand="0" w:oddHBand="0" w:evenHBand="0" w:firstRowFirstColumn="0" w:firstRowLastColumn="0" w:lastRowFirstColumn="0" w:lastRowLastColumn="0"/>
              <w:rPr>
                <w:rFonts w:ascii="Itim" w:hAnsi="Itim" w:cs="Itim"/>
                <w:b w:val="0"/>
                <w:bCs w:val="0"/>
                <w:sz w:val="24"/>
                <w:szCs w:val="24"/>
              </w:rPr>
            </w:pPr>
            <w:r w:rsidRPr="00CC7BF3">
              <w:rPr>
                <w:rFonts w:ascii="Itim" w:hAnsi="Itim" w:cs="Itim"/>
                <w:sz w:val="24"/>
                <w:szCs w:val="24"/>
              </w:rPr>
              <w:t>Page No:</w:t>
            </w:r>
          </w:p>
        </w:tc>
      </w:tr>
      <w:tr w:rsidR="00E12684" w:rsidRPr="00CC7BF3" w:rsidTr="0035537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85" w:type="dxa"/>
          </w:tcPr>
          <w:p w:rsidR="00E12684" w:rsidRPr="00CC7BF3" w:rsidRDefault="00C472A0">
            <w:pPr>
              <w:spacing w:after="0" w:line="240" w:lineRule="auto"/>
              <w:rPr>
                <w:rFonts w:ascii="Itim" w:hAnsi="Itim" w:cs="Itim"/>
                <w:b w:val="0"/>
                <w:bCs w:val="0"/>
                <w:sz w:val="24"/>
                <w:szCs w:val="24"/>
              </w:rPr>
            </w:pPr>
            <w:r w:rsidRPr="00CC7BF3">
              <w:rPr>
                <w:rFonts w:ascii="Itim" w:hAnsi="Itim" w:cs="Itim"/>
                <w:sz w:val="24"/>
                <w:szCs w:val="24"/>
              </w:rPr>
              <w:t>1.</w:t>
            </w:r>
          </w:p>
        </w:tc>
        <w:tc>
          <w:tcPr>
            <w:tcW w:w="7380" w:type="dxa"/>
          </w:tcPr>
          <w:p w:rsidR="00E12684" w:rsidRPr="00CC7BF3" w:rsidRDefault="00C472A0">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r w:rsidRPr="00CC7BF3">
              <w:rPr>
                <w:rFonts w:ascii="Itim" w:hAnsi="Itim" w:cs="Itim"/>
                <w:sz w:val="24"/>
                <w:szCs w:val="24"/>
              </w:rPr>
              <w:t>Getting Started:</w:t>
            </w:r>
          </w:p>
          <w:p w:rsidR="00E12684" w:rsidRPr="00CC7BF3" w:rsidRDefault="00C472A0">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r w:rsidRPr="00CC7BF3">
              <w:rPr>
                <w:rFonts w:ascii="Itim" w:hAnsi="Itim" w:cs="Itim"/>
                <w:sz w:val="24"/>
                <w:szCs w:val="24"/>
              </w:rPr>
              <w:t>a.Prerequisites, INSTALLATION</w:t>
            </w:r>
          </w:p>
        </w:tc>
        <w:tc>
          <w:tcPr>
            <w:tcW w:w="1878" w:type="dxa"/>
          </w:tcPr>
          <w:p w:rsidR="00E12684" w:rsidRPr="00CC7BF3" w:rsidRDefault="00E12684">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p>
        </w:tc>
      </w:tr>
      <w:tr w:rsidR="00E12684" w:rsidRPr="00CC7BF3" w:rsidTr="0035537D">
        <w:trPr>
          <w:trHeight w:val="431"/>
        </w:trPr>
        <w:tc>
          <w:tcPr>
            <w:cnfStyle w:val="001000000000" w:firstRow="0" w:lastRow="0" w:firstColumn="1" w:lastColumn="0" w:oddVBand="0" w:evenVBand="0" w:oddHBand="0" w:evenHBand="0" w:firstRowFirstColumn="0" w:firstRowLastColumn="0" w:lastRowFirstColumn="0" w:lastRowLastColumn="0"/>
            <w:tcW w:w="985" w:type="dxa"/>
          </w:tcPr>
          <w:p w:rsidR="00E12684" w:rsidRPr="00CC7BF3" w:rsidRDefault="00C472A0">
            <w:pPr>
              <w:spacing w:after="0" w:line="240" w:lineRule="auto"/>
              <w:rPr>
                <w:rFonts w:ascii="Itim" w:hAnsi="Itim" w:cs="Itim"/>
                <w:b w:val="0"/>
                <w:bCs w:val="0"/>
                <w:sz w:val="24"/>
                <w:szCs w:val="24"/>
              </w:rPr>
            </w:pPr>
            <w:r w:rsidRPr="00CC7BF3">
              <w:rPr>
                <w:rFonts w:ascii="Itim" w:hAnsi="Itim" w:cs="Itim"/>
                <w:sz w:val="24"/>
                <w:szCs w:val="24"/>
              </w:rPr>
              <w:t>2.</w:t>
            </w:r>
          </w:p>
        </w:tc>
        <w:tc>
          <w:tcPr>
            <w:tcW w:w="7380" w:type="dxa"/>
          </w:tcPr>
          <w:p w:rsidR="00E12684" w:rsidRPr="00CC7BF3" w:rsidRDefault="00C472A0">
            <w:pPr>
              <w:spacing w:after="0" w:line="240" w:lineRule="auto"/>
              <w:cnfStyle w:val="000000000000" w:firstRow="0" w:lastRow="0" w:firstColumn="0" w:lastColumn="0" w:oddVBand="0" w:evenVBand="0" w:oddHBand="0" w:evenHBand="0" w:firstRowFirstColumn="0" w:firstRowLastColumn="0" w:lastRowFirstColumn="0" w:lastRowLastColumn="0"/>
              <w:rPr>
                <w:rFonts w:ascii="Itim" w:hAnsi="Itim" w:cs="Itim"/>
                <w:sz w:val="24"/>
                <w:szCs w:val="24"/>
              </w:rPr>
            </w:pPr>
            <w:r w:rsidRPr="00CC7BF3">
              <w:rPr>
                <w:rFonts w:ascii="Itim" w:hAnsi="Itim" w:cs="Itim"/>
                <w:sz w:val="24"/>
                <w:szCs w:val="24"/>
              </w:rPr>
              <w:t>Project Structure</w:t>
            </w:r>
          </w:p>
        </w:tc>
        <w:tc>
          <w:tcPr>
            <w:tcW w:w="1878" w:type="dxa"/>
          </w:tcPr>
          <w:p w:rsidR="00E12684" w:rsidRPr="00CC7BF3" w:rsidRDefault="00E12684">
            <w:pPr>
              <w:spacing w:after="0" w:line="240" w:lineRule="auto"/>
              <w:cnfStyle w:val="000000000000" w:firstRow="0" w:lastRow="0" w:firstColumn="0" w:lastColumn="0" w:oddVBand="0" w:evenVBand="0" w:oddHBand="0" w:evenHBand="0" w:firstRowFirstColumn="0" w:firstRowLastColumn="0" w:lastRowFirstColumn="0" w:lastRowLastColumn="0"/>
              <w:rPr>
                <w:rFonts w:ascii="Itim" w:hAnsi="Itim" w:cs="Itim"/>
                <w:sz w:val="24"/>
                <w:szCs w:val="24"/>
              </w:rPr>
            </w:pPr>
          </w:p>
        </w:tc>
      </w:tr>
      <w:tr w:rsidR="00E12684" w:rsidRPr="00CC7BF3" w:rsidTr="0035537D">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985" w:type="dxa"/>
          </w:tcPr>
          <w:p w:rsidR="00E12684" w:rsidRPr="00CC7BF3" w:rsidRDefault="00C472A0">
            <w:pPr>
              <w:spacing w:after="0" w:line="240" w:lineRule="auto"/>
              <w:rPr>
                <w:rFonts w:ascii="Itim" w:hAnsi="Itim" w:cs="Itim"/>
                <w:b w:val="0"/>
                <w:bCs w:val="0"/>
                <w:sz w:val="24"/>
                <w:szCs w:val="24"/>
              </w:rPr>
            </w:pPr>
            <w:r w:rsidRPr="00CC7BF3">
              <w:rPr>
                <w:rFonts w:ascii="Itim" w:hAnsi="Itim" w:cs="Itim"/>
                <w:sz w:val="24"/>
                <w:szCs w:val="24"/>
              </w:rPr>
              <w:t>3.</w:t>
            </w:r>
          </w:p>
        </w:tc>
        <w:tc>
          <w:tcPr>
            <w:tcW w:w="7380" w:type="dxa"/>
          </w:tcPr>
          <w:p w:rsidR="00E12684" w:rsidRPr="00CC7BF3" w:rsidRDefault="00C472A0">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r w:rsidRPr="00CC7BF3">
              <w:rPr>
                <w:rFonts w:ascii="Itim" w:hAnsi="Itim" w:cs="Itim"/>
                <w:sz w:val="24"/>
                <w:szCs w:val="24"/>
              </w:rPr>
              <w:t>Usage:</w:t>
            </w:r>
          </w:p>
          <w:p w:rsidR="00E12684" w:rsidRPr="00CC7BF3" w:rsidRDefault="00C472A0">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r w:rsidRPr="00CC7BF3">
              <w:rPr>
                <w:rFonts w:ascii="Itim" w:hAnsi="Itim" w:cs="Itim"/>
                <w:sz w:val="24"/>
                <w:szCs w:val="24"/>
              </w:rPr>
              <w:t>a.Running the App</w:t>
            </w:r>
          </w:p>
        </w:tc>
        <w:tc>
          <w:tcPr>
            <w:tcW w:w="1878" w:type="dxa"/>
          </w:tcPr>
          <w:p w:rsidR="00E12684" w:rsidRPr="00CC7BF3" w:rsidRDefault="00E12684">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p>
        </w:tc>
      </w:tr>
      <w:tr w:rsidR="00E12684" w:rsidRPr="00CC7BF3" w:rsidTr="0035537D">
        <w:trPr>
          <w:trHeight w:val="611"/>
        </w:trPr>
        <w:tc>
          <w:tcPr>
            <w:cnfStyle w:val="001000000000" w:firstRow="0" w:lastRow="0" w:firstColumn="1" w:lastColumn="0" w:oddVBand="0" w:evenVBand="0" w:oddHBand="0" w:evenHBand="0" w:firstRowFirstColumn="0" w:firstRowLastColumn="0" w:lastRowFirstColumn="0" w:lastRowLastColumn="0"/>
            <w:tcW w:w="985" w:type="dxa"/>
          </w:tcPr>
          <w:p w:rsidR="00E12684" w:rsidRPr="00CC7BF3" w:rsidRDefault="00C472A0">
            <w:pPr>
              <w:spacing w:after="0" w:line="240" w:lineRule="auto"/>
              <w:rPr>
                <w:rFonts w:ascii="Itim" w:hAnsi="Itim" w:cs="Itim"/>
                <w:b w:val="0"/>
                <w:bCs w:val="0"/>
                <w:sz w:val="24"/>
                <w:szCs w:val="24"/>
              </w:rPr>
            </w:pPr>
            <w:r w:rsidRPr="00CC7BF3">
              <w:rPr>
                <w:rFonts w:ascii="Itim" w:hAnsi="Itim" w:cs="Itim"/>
                <w:sz w:val="24"/>
                <w:szCs w:val="24"/>
              </w:rPr>
              <w:t>4.</w:t>
            </w:r>
          </w:p>
        </w:tc>
        <w:tc>
          <w:tcPr>
            <w:tcW w:w="7380" w:type="dxa"/>
          </w:tcPr>
          <w:p w:rsidR="00E12684" w:rsidRPr="00CC7BF3" w:rsidRDefault="00C472A0">
            <w:pPr>
              <w:spacing w:after="0" w:line="240" w:lineRule="auto"/>
              <w:cnfStyle w:val="000000000000" w:firstRow="0" w:lastRow="0" w:firstColumn="0" w:lastColumn="0" w:oddVBand="0" w:evenVBand="0" w:oddHBand="0" w:evenHBand="0" w:firstRowFirstColumn="0" w:firstRowLastColumn="0" w:lastRowFirstColumn="0" w:lastRowLastColumn="0"/>
              <w:rPr>
                <w:rFonts w:ascii="Itim" w:hAnsi="Itim" w:cs="Itim"/>
                <w:sz w:val="24"/>
                <w:szCs w:val="24"/>
              </w:rPr>
            </w:pPr>
            <w:r w:rsidRPr="00CC7BF3">
              <w:rPr>
                <w:rFonts w:ascii="Itim" w:hAnsi="Itim" w:cs="Itim"/>
                <w:sz w:val="24"/>
                <w:szCs w:val="24"/>
              </w:rPr>
              <w:t>Source Code</w:t>
            </w:r>
          </w:p>
        </w:tc>
        <w:tc>
          <w:tcPr>
            <w:tcW w:w="1878" w:type="dxa"/>
          </w:tcPr>
          <w:p w:rsidR="00E12684" w:rsidRPr="00CC7BF3" w:rsidRDefault="00E12684">
            <w:pPr>
              <w:spacing w:after="0" w:line="240" w:lineRule="auto"/>
              <w:cnfStyle w:val="000000000000" w:firstRow="0" w:lastRow="0" w:firstColumn="0" w:lastColumn="0" w:oddVBand="0" w:evenVBand="0" w:oddHBand="0" w:evenHBand="0" w:firstRowFirstColumn="0" w:firstRowLastColumn="0" w:lastRowFirstColumn="0" w:lastRowLastColumn="0"/>
              <w:rPr>
                <w:rFonts w:ascii="Itim" w:hAnsi="Itim" w:cs="Itim"/>
                <w:sz w:val="24"/>
                <w:szCs w:val="24"/>
              </w:rPr>
            </w:pPr>
          </w:p>
        </w:tc>
      </w:tr>
      <w:tr w:rsidR="00E12684" w:rsidRPr="00CC7BF3" w:rsidTr="0035537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985" w:type="dxa"/>
          </w:tcPr>
          <w:p w:rsidR="00E12684" w:rsidRPr="00CC7BF3" w:rsidRDefault="00C472A0">
            <w:pPr>
              <w:spacing w:after="0" w:line="240" w:lineRule="auto"/>
              <w:rPr>
                <w:rFonts w:ascii="Itim" w:hAnsi="Itim" w:cs="Itim"/>
                <w:b w:val="0"/>
                <w:bCs w:val="0"/>
                <w:sz w:val="24"/>
                <w:szCs w:val="24"/>
              </w:rPr>
            </w:pPr>
            <w:r w:rsidRPr="00CC7BF3">
              <w:rPr>
                <w:rFonts w:ascii="Itim" w:hAnsi="Itim" w:cs="Itim"/>
                <w:sz w:val="24"/>
                <w:szCs w:val="24"/>
              </w:rPr>
              <w:t>5.</w:t>
            </w:r>
          </w:p>
        </w:tc>
        <w:tc>
          <w:tcPr>
            <w:tcW w:w="7380" w:type="dxa"/>
          </w:tcPr>
          <w:p w:rsidR="00E12684" w:rsidRPr="00CC7BF3" w:rsidRDefault="00C472A0">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r w:rsidRPr="00CC7BF3">
              <w:rPr>
                <w:rFonts w:ascii="Itim" w:hAnsi="Itim" w:cs="Itim"/>
                <w:sz w:val="24"/>
                <w:szCs w:val="24"/>
              </w:rPr>
              <w:t>Real World uses:</w:t>
            </w:r>
          </w:p>
          <w:p w:rsidR="00E12684" w:rsidRPr="00CC7BF3" w:rsidRDefault="0035537D">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r w:rsidRPr="00CC7BF3">
              <w:rPr>
                <w:rFonts w:ascii="Itim" w:hAnsi="Itim" w:cs="Itim"/>
                <w:sz w:val="24"/>
                <w:szCs w:val="24"/>
              </w:rPr>
              <w:t>A-team</w:t>
            </w:r>
          </w:p>
        </w:tc>
        <w:tc>
          <w:tcPr>
            <w:tcW w:w="1878" w:type="dxa"/>
          </w:tcPr>
          <w:p w:rsidR="00E12684" w:rsidRPr="00CC7BF3" w:rsidRDefault="00E12684">
            <w:pPr>
              <w:spacing w:after="0" w:line="240" w:lineRule="auto"/>
              <w:cnfStyle w:val="000000100000" w:firstRow="0" w:lastRow="0" w:firstColumn="0" w:lastColumn="0" w:oddVBand="0" w:evenVBand="0" w:oddHBand="1" w:evenHBand="0" w:firstRowFirstColumn="0" w:firstRowLastColumn="0" w:lastRowFirstColumn="0" w:lastRowLastColumn="0"/>
              <w:rPr>
                <w:rFonts w:ascii="Itim" w:hAnsi="Itim" w:cs="Itim"/>
                <w:sz w:val="24"/>
                <w:szCs w:val="24"/>
              </w:rPr>
            </w:pPr>
          </w:p>
        </w:tc>
      </w:tr>
      <w:tr w:rsidR="00E12684" w:rsidRPr="00CC7BF3" w:rsidTr="0035537D">
        <w:trPr>
          <w:trHeight w:val="835"/>
        </w:trPr>
        <w:tc>
          <w:tcPr>
            <w:cnfStyle w:val="001000000000" w:firstRow="0" w:lastRow="0" w:firstColumn="1" w:lastColumn="0" w:oddVBand="0" w:evenVBand="0" w:oddHBand="0" w:evenHBand="0" w:firstRowFirstColumn="0" w:firstRowLastColumn="0" w:lastRowFirstColumn="0" w:lastRowLastColumn="0"/>
            <w:tcW w:w="985" w:type="dxa"/>
          </w:tcPr>
          <w:p w:rsidR="00E12684" w:rsidRPr="00CC7BF3" w:rsidRDefault="00C472A0">
            <w:pPr>
              <w:spacing w:after="0" w:line="240" w:lineRule="auto"/>
              <w:rPr>
                <w:rFonts w:ascii="Itim" w:hAnsi="Itim" w:cs="Itim"/>
                <w:b w:val="0"/>
                <w:bCs w:val="0"/>
                <w:sz w:val="24"/>
                <w:szCs w:val="24"/>
              </w:rPr>
            </w:pPr>
            <w:r w:rsidRPr="00CC7BF3">
              <w:rPr>
                <w:rFonts w:ascii="Itim" w:hAnsi="Itim" w:cs="Itim"/>
                <w:sz w:val="24"/>
                <w:szCs w:val="24"/>
              </w:rPr>
              <w:t>6.</w:t>
            </w:r>
          </w:p>
        </w:tc>
        <w:tc>
          <w:tcPr>
            <w:tcW w:w="7380" w:type="dxa"/>
          </w:tcPr>
          <w:p w:rsidR="00E12684" w:rsidRPr="00CC7BF3" w:rsidRDefault="00C472A0">
            <w:pPr>
              <w:spacing w:after="0" w:line="240" w:lineRule="auto"/>
              <w:cnfStyle w:val="000000000000" w:firstRow="0" w:lastRow="0" w:firstColumn="0" w:lastColumn="0" w:oddVBand="0" w:evenVBand="0" w:oddHBand="0" w:evenHBand="0" w:firstRowFirstColumn="0" w:firstRowLastColumn="0" w:lastRowFirstColumn="0" w:lastRowLastColumn="0"/>
              <w:rPr>
                <w:rFonts w:ascii="Itim" w:hAnsi="Itim" w:cs="Itim"/>
                <w:sz w:val="24"/>
                <w:szCs w:val="24"/>
              </w:rPr>
            </w:pPr>
            <w:r w:rsidRPr="00CC7BF3">
              <w:rPr>
                <w:rFonts w:ascii="Itim" w:hAnsi="Itim" w:cs="Itim"/>
                <w:sz w:val="24"/>
                <w:szCs w:val="24"/>
              </w:rPr>
              <w:t xml:space="preserve">Bibliography </w:t>
            </w:r>
          </w:p>
        </w:tc>
        <w:tc>
          <w:tcPr>
            <w:tcW w:w="1878" w:type="dxa"/>
          </w:tcPr>
          <w:p w:rsidR="00E12684" w:rsidRPr="00CC7BF3" w:rsidRDefault="00E12684">
            <w:pPr>
              <w:spacing w:after="0" w:line="240" w:lineRule="auto"/>
              <w:cnfStyle w:val="000000000000" w:firstRow="0" w:lastRow="0" w:firstColumn="0" w:lastColumn="0" w:oddVBand="0" w:evenVBand="0" w:oddHBand="0" w:evenHBand="0" w:firstRowFirstColumn="0" w:firstRowLastColumn="0" w:lastRowFirstColumn="0" w:lastRowLastColumn="0"/>
              <w:rPr>
                <w:rFonts w:ascii="Itim" w:hAnsi="Itim" w:cs="Itim"/>
                <w:sz w:val="24"/>
                <w:szCs w:val="24"/>
              </w:rPr>
            </w:pPr>
          </w:p>
        </w:tc>
      </w:tr>
    </w:tbl>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C472A0">
      <w:pPr>
        <w:pStyle w:val="Title"/>
        <w:jc w:val="center"/>
        <w:rPr>
          <w:rFonts w:ascii="Itim" w:hAnsi="Itim" w:cs="Itim"/>
          <w:color w:val="000000" w:themeColor="text1"/>
        </w:rPr>
      </w:pPr>
      <w:r w:rsidRPr="00CC7BF3">
        <w:rPr>
          <w:rFonts w:ascii="Itim" w:hAnsi="Itim" w:cs="Itim"/>
          <w:color w:val="000000" w:themeColor="text1"/>
        </w:rPr>
        <w:t>Student Link up Project:</w:t>
      </w:r>
    </w:p>
    <w:p w:rsidR="00E12684" w:rsidRPr="00CC7BF3" w:rsidRDefault="00C472A0">
      <w:pPr>
        <w:pStyle w:val="Heading2"/>
        <w:rPr>
          <w:rFonts w:ascii="Itim" w:hAnsi="Itim" w:cs="Itim"/>
          <w:b/>
          <w:color w:val="000000" w:themeColor="text1"/>
          <w:sz w:val="32"/>
          <w:szCs w:val="32"/>
        </w:rPr>
      </w:pPr>
      <w:r w:rsidRPr="00CC7BF3">
        <w:rPr>
          <w:rFonts w:ascii="Itim" w:hAnsi="Itim" w:cs="Itim"/>
          <w:b/>
          <w:color w:val="000000" w:themeColor="text1"/>
          <w:sz w:val="32"/>
          <w:szCs w:val="32"/>
        </w:rPr>
        <w:t>Overview:</w:t>
      </w:r>
    </w:p>
    <w:p w:rsidR="00E12684" w:rsidRPr="00CC7BF3" w:rsidRDefault="00C472A0">
      <w:pPr>
        <w:rPr>
          <w:rFonts w:ascii="Itim" w:hAnsi="Itim" w:cs="Itim"/>
          <w:sz w:val="24"/>
          <w:szCs w:val="24"/>
        </w:rPr>
      </w:pPr>
      <w:r w:rsidRPr="00CC7BF3">
        <w:rPr>
          <w:rFonts w:ascii="Itim" w:hAnsi="Itim" w:cs="Itim"/>
          <w:sz w:val="24"/>
          <w:szCs w:val="24"/>
        </w:rPr>
        <w:t>Student Link Up is an app that brings everything students need into one place. Check your grades, get feedback from teachers, stay updated on events and exams, view results, and even see what’s on the menu—all in one app.</w:t>
      </w:r>
    </w:p>
    <w:p w:rsidR="00E12684" w:rsidRPr="00CC7BF3" w:rsidRDefault="00C472A0">
      <w:pPr>
        <w:pStyle w:val="Heading2"/>
        <w:spacing w:before="1"/>
        <w:rPr>
          <w:rFonts w:ascii="Itim" w:hAnsi="Itim" w:cs="Itim"/>
          <w:sz w:val="24"/>
          <w:szCs w:val="24"/>
        </w:rPr>
      </w:pPr>
      <w:r w:rsidRPr="00CC7BF3">
        <w:rPr>
          <w:rFonts w:ascii="Itim" w:hAnsi="Itim" w:cs="Itim"/>
          <w:b/>
          <w:sz w:val="32"/>
          <w:szCs w:val="32"/>
        </w:rPr>
        <w:t>Getting Started</w:t>
      </w:r>
    </w:p>
    <w:p w:rsidR="00E12684" w:rsidRPr="00CC7BF3" w:rsidRDefault="00C472A0">
      <w:pPr>
        <w:pStyle w:val="Heading3"/>
        <w:rPr>
          <w:rFonts w:ascii="Itim" w:hAnsi="Itim" w:cs="Itim"/>
          <w:sz w:val="28"/>
          <w:szCs w:val="28"/>
        </w:rPr>
      </w:pPr>
      <w:r w:rsidRPr="00CC7BF3">
        <w:rPr>
          <w:rFonts w:ascii="Itim" w:hAnsi="Itim" w:cs="Itim"/>
          <w:sz w:val="28"/>
          <w:szCs w:val="28"/>
        </w:rPr>
        <w:t>Prerequisites:</w:t>
      </w:r>
    </w:p>
    <w:p w:rsidR="00E12684" w:rsidRPr="00CC7BF3" w:rsidRDefault="00C472A0">
      <w:pPr>
        <w:widowControl w:val="0"/>
        <w:tabs>
          <w:tab w:val="left" w:pos="313"/>
        </w:tabs>
        <w:spacing w:before="179" w:after="0" w:line="408" w:lineRule="auto"/>
        <w:ind w:right="7717"/>
        <w:rPr>
          <w:rFonts w:ascii="Itim" w:hAnsi="Itim" w:cs="Itim"/>
          <w:color w:val="000000"/>
          <w:sz w:val="24"/>
          <w:szCs w:val="24"/>
        </w:rPr>
      </w:pPr>
      <w:r w:rsidRPr="00CC7BF3">
        <w:rPr>
          <w:rFonts w:ascii="Itim" w:hAnsi="Itim" w:cs="Itim"/>
          <w:noProof/>
          <w:color w:val="000000"/>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31115</wp:posOffset>
                </wp:positionV>
                <wp:extent cx="6637020" cy="1327785"/>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6637020" cy="13280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2684" w:rsidRPr="00CC7BF3" w:rsidRDefault="00C472A0">
                            <w:pPr>
                              <w:rPr>
                                <w:rFonts w:ascii="Itim" w:hAnsi="Itim" w:cs="Itim"/>
                                <w:b/>
                                <w:sz w:val="24"/>
                                <w:szCs w:val="24"/>
                              </w:rPr>
                            </w:pPr>
                            <w:r w:rsidRPr="00CC7BF3">
                              <w:rPr>
                                <w:rFonts w:ascii="Itim" w:hAnsi="Itim" w:cs="Itim"/>
                                <w:b/>
                                <w:sz w:val="24"/>
                                <w:szCs w:val="24"/>
                              </w:rPr>
                              <w:t>Before you begin ensure that following items are already installed:</w:t>
                            </w:r>
                          </w:p>
                          <w:p w:rsidR="00E12684" w:rsidRPr="00CC7BF3" w:rsidRDefault="00C472A0">
                            <w:pPr>
                              <w:spacing w:before="82" w:line="408" w:lineRule="auto"/>
                              <w:ind w:left="100" w:right="6885"/>
                              <w:rPr>
                                <w:rFonts w:ascii="Itim" w:hAnsi="Itim" w:cs="Itim"/>
                                <w:b/>
                                <w:sz w:val="24"/>
                                <w:szCs w:val="24"/>
                              </w:rPr>
                            </w:pPr>
                            <w:r w:rsidRPr="00CC7BF3">
                              <w:rPr>
                                <w:rFonts w:ascii="Itim" w:hAnsi="Itim" w:cs="Itim"/>
                                <w:b/>
                                <w:sz w:val="24"/>
                                <w:szCs w:val="24"/>
                              </w:rPr>
                              <w:t>- Python https://</w:t>
                            </w:r>
                            <w:hyperlink r:id="rId10">
                              <w:r w:rsidRPr="00CC7BF3">
                                <w:rPr>
                                  <w:rFonts w:ascii="Itim" w:hAnsi="Itim" w:cs="Itim"/>
                                  <w:b/>
                                  <w:sz w:val="24"/>
                                  <w:szCs w:val="24"/>
                                </w:rPr>
                                <w:t>www.python.org</w:t>
                              </w:r>
                            </w:hyperlink>
                            <w:r w:rsidRPr="00CC7BF3">
                              <w:rPr>
                                <w:rFonts w:ascii="Itim" w:hAnsi="Itim" w:cs="Itim"/>
                                <w:b/>
                                <w:sz w:val="24"/>
                                <w:szCs w:val="24"/>
                              </w:rPr>
                              <w:t xml:space="preserve"> (version3.x recommended)</w:t>
                            </w:r>
                          </w:p>
                          <w:p w:rsidR="00E12684" w:rsidRDefault="00C472A0">
                            <w:pPr>
                              <w:rPr>
                                <w:rFonts w:ascii="Cambria" w:hAnsi="Cambria"/>
                                <w:sz w:val="24"/>
                                <w:szCs w:val="24"/>
                              </w:rPr>
                            </w:pPr>
                            <w:r>
                              <w:rPr>
                                <w:rFonts w:ascii="Cambria" w:hAnsi="Cambria"/>
                                <w:sz w:val="24"/>
                                <w:szCs w:val="24"/>
                              </w:rPr>
                              <w:softHyphen/>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9" type="#_x0000_t202" style="position:absolute;margin-left:471.4pt;margin-top:2.45pt;width:522.6pt;height:104.5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" fillcolor="white [3201]" stroked="f" strokeweight=".5pt">
                <v:textbox>
                  <w:txbxContent>
                    <w:p w:rsidR="00E12684" w:rsidRPr="00CC7BF3" w:rsidRDefault="00C472A0">
                      <w:pPr>
                        <w:rPr>
                          <w:rFonts w:ascii="Itim" w:hAnsi="Itim" w:cs="Itim"/>
                          <w:b/>
                          <w:sz w:val="24"/>
                          <w:szCs w:val="24"/>
                        </w:rPr>
                      </w:pPr>
                      <w:r w:rsidRPr="00CC7BF3">
                        <w:rPr>
                          <w:rFonts w:ascii="Itim" w:hAnsi="Itim" w:cs="Itim"/>
                          <w:b/>
                          <w:sz w:val="24"/>
                          <w:szCs w:val="24"/>
                        </w:rPr>
                        <w:t>Before you begin ensure that following items are already installed:</w:t>
                      </w:r>
                    </w:p>
                    <w:p w:rsidR="00E12684" w:rsidRPr="00CC7BF3" w:rsidRDefault="00C472A0">
                      <w:pPr>
                        <w:spacing w:before="82" w:line="408" w:lineRule="auto"/>
                        <w:ind w:left="100" w:right="6885"/>
                        <w:rPr>
                          <w:rFonts w:ascii="Itim" w:hAnsi="Itim" w:cs="Itim"/>
                          <w:b/>
                          <w:sz w:val="24"/>
                          <w:szCs w:val="24"/>
                        </w:rPr>
                      </w:pPr>
                      <w:r w:rsidRPr="00CC7BF3">
                        <w:rPr>
                          <w:rFonts w:ascii="Itim" w:hAnsi="Itim" w:cs="Itim"/>
                          <w:b/>
                          <w:sz w:val="24"/>
                          <w:szCs w:val="24"/>
                        </w:rPr>
                        <w:t>- Python https://</w:t>
                      </w:r>
                      <w:hyperlink r:id="rId11">
                        <w:r w:rsidRPr="00CC7BF3">
                          <w:rPr>
                            <w:rFonts w:ascii="Itim" w:hAnsi="Itim" w:cs="Itim"/>
                            <w:b/>
                            <w:sz w:val="24"/>
                            <w:szCs w:val="24"/>
                          </w:rPr>
                          <w:t>www.python.org</w:t>
                        </w:r>
                      </w:hyperlink>
                      <w:r w:rsidRPr="00CC7BF3">
                        <w:rPr>
                          <w:rFonts w:ascii="Itim" w:hAnsi="Itim" w:cs="Itim"/>
                          <w:b/>
                          <w:sz w:val="24"/>
                          <w:szCs w:val="24"/>
                        </w:rPr>
                        <w:t xml:space="preserve"> (version3.x recommended)</w:t>
                      </w:r>
                    </w:p>
                    <w:p w:rsidR="00E12684" w:rsidRDefault="00C472A0">
                      <w:pPr>
                        <w:rPr>
                          <w:rFonts w:ascii="Cambria" w:hAnsi="Cambria"/>
                          <w:sz w:val="24"/>
                          <w:szCs w:val="24"/>
                        </w:rPr>
                      </w:pPr>
                      <w:r>
                        <w:rPr>
                          <w:rFonts w:ascii="Cambria" w:hAnsi="Cambria"/>
                          <w:sz w:val="24"/>
                          <w:szCs w:val="24"/>
                        </w:rPr>
                        <w:softHyphen/>
                      </w:r>
                    </w:p>
                  </w:txbxContent>
                </v:textbox>
                <w10:wrap anchorx="margin"/>
              </v:shape>
            </w:pict>
          </mc:Fallback>
        </mc:AlternateContent>
      </w:r>
    </w:p>
    <w:p w:rsidR="00E12684" w:rsidRPr="00CC7BF3" w:rsidRDefault="00E12684">
      <w:pPr>
        <w:rPr>
          <w:rFonts w:ascii="Itim" w:hAnsi="Itim" w:cs="Itim"/>
          <w:sz w:val="24"/>
          <w:szCs w:val="24"/>
        </w:rPr>
      </w:pPr>
    </w:p>
    <w:p w:rsidR="00E12684" w:rsidRPr="00CC7BF3" w:rsidRDefault="00E12684">
      <w:pPr>
        <w:jc w:val="both"/>
        <w:rPr>
          <w:rFonts w:ascii="Itim" w:hAnsi="Itim" w:cs="Itim"/>
          <w:sz w:val="24"/>
          <w:szCs w:val="24"/>
        </w:rPr>
      </w:pPr>
    </w:p>
    <w:p w:rsidR="00E12684" w:rsidRPr="00CC7BF3" w:rsidRDefault="00E12684">
      <w:pPr>
        <w:jc w:val="both"/>
        <w:rPr>
          <w:rFonts w:ascii="Itim" w:hAnsi="Itim" w:cs="Itim"/>
          <w:sz w:val="24"/>
          <w:szCs w:val="24"/>
        </w:rPr>
      </w:pPr>
    </w:p>
    <w:p w:rsidR="00E12684" w:rsidRPr="00CC7BF3" w:rsidRDefault="00C472A0">
      <w:pPr>
        <w:pStyle w:val="Heading3"/>
        <w:rPr>
          <w:rFonts w:ascii="Itim" w:hAnsi="Itim" w:cs="Itim"/>
          <w:sz w:val="28"/>
          <w:szCs w:val="28"/>
        </w:rPr>
      </w:pPr>
      <w:r w:rsidRPr="00CC7BF3">
        <w:rPr>
          <w:rFonts w:ascii="Itim" w:hAnsi="Itim" w:cs="Itim"/>
          <w:sz w:val="28"/>
          <w:szCs w:val="28"/>
        </w:rPr>
        <w:t>Installation</w:t>
      </w:r>
    </w:p>
    <w:p w:rsidR="00E12684" w:rsidRPr="00CC7BF3" w:rsidRDefault="00C472A0">
      <w:pPr>
        <w:widowControl w:val="0"/>
        <w:numPr>
          <w:ilvl w:val="0"/>
          <w:numId w:val="1"/>
        </w:numPr>
        <w:tabs>
          <w:tab w:val="left" w:pos="313"/>
        </w:tabs>
        <w:spacing w:before="101" w:after="0" w:line="240" w:lineRule="auto"/>
        <w:ind w:left="312" w:hanging="213"/>
        <w:rPr>
          <w:rFonts w:ascii="Itim" w:hAnsi="Itim" w:cs="Itim"/>
          <w:sz w:val="24"/>
          <w:szCs w:val="24"/>
        </w:rPr>
      </w:pPr>
      <w:r w:rsidRPr="00CC7BF3">
        <w:rPr>
          <w:rFonts w:ascii="Itim" w:hAnsi="Itim" w:cs="Itim"/>
          <w:color w:val="000000"/>
          <w:sz w:val="24"/>
          <w:szCs w:val="24"/>
        </w:rPr>
        <w:t>Install the required packages:</w:t>
      </w:r>
    </w:p>
    <w:tbl>
      <w:tblPr>
        <w:tblStyle w:val="TableGrid"/>
        <w:tblpPr w:leftFromText="180" w:rightFromText="180" w:vertAnchor="text" w:horzAnchor="margin" w:tblpY="140"/>
        <w:tblW w:w="10452" w:type="dxa"/>
        <w:tblLook w:val="04A0" w:firstRow="1" w:lastRow="0" w:firstColumn="1" w:lastColumn="0" w:noHBand="0" w:noVBand="1"/>
      </w:tblPr>
      <w:tblGrid>
        <w:gridCol w:w="10452"/>
      </w:tblGrid>
      <w:tr w:rsidR="00E12684" w:rsidRPr="00CC7BF3">
        <w:trPr>
          <w:trHeight w:val="136"/>
        </w:trPr>
        <w:tc>
          <w:tcPr>
            <w:tcW w:w="10452" w:type="dxa"/>
          </w:tcPr>
          <w:p w:rsidR="00E12684" w:rsidRPr="00CC7BF3" w:rsidRDefault="00C472A0">
            <w:pPr>
              <w:spacing w:after="0" w:line="240" w:lineRule="auto"/>
              <w:rPr>
                <w:rFonts w:ascii="Itim" w:hAnsi="Itim" w:cs="Itim"/>
                <w:sz w:val="24"/>
                <w:szCs w:val="24"/>
              </w:rPr>
            </w:pPr>
            <w:r w:rsidRPr="00CC7BF3">
              <w:rPr>
                <w:rFonts w:ascii="Itim" w:hAnsi="Itim" w:cs="Itim"/>
                <w:sz w:val="24"/>
                <w:szCs w:val="24"/>
              </w:rPr>
              <w:t>pip install fpdf  ===1.7.2</w:t>
            </w:r>
          </w:p>
        </w:tc>
      </w:tr>
      <w:tr w:rsidR="00E12684" w:rsidRPr="00CC7BF3">
        <w:trPr>
          <w:trHeight w:val="141"/>
        </w:trPr>
        <w:tc>
          <w:tcPr>
            <w:tcW w:w="10452" w:type="dxa"/>
          </w:tcPr>
          <w:p w:rsidR="00E12684" w:rsidRPr="00CC7BF3" w:rsidRDefault="00C472A0">
            <w:pPr>
              <w:spacing w:after="0" w:line="240" w:lineRule="auto"/>
              <w:rPr>
                <w:rFonts w:ascii="Itim" w:hAnsi="Itim" w:cs="Itim"/>
                <w:sz w:val="24"/>
                <w:szCs w:val="24"/>
              </w:rPr>
            </w:pPr>
            <w:r w:rsidRPr="00CC7BF3">
              <w:rPr>
                <w:rFonts w:ascii="Itim" w:hAnsi="Itim" w:cs="Itim"/>
                <w:sz w:val="24"/>
                <w:szCs w:val="24"/>
              </w:rPr>
              <w:t>pip install mysql-connector-python  ===9.0.0</w:t>
            </w:r>
          </w:p>
        </w:tc>
      </w:tr>
      <w:tr w:rsidR="00E12684" w:rsidRPr="00CC7BF3">
        <w:trPr>
          <w:trHeight w:val="273"/>
        </w:trPr>
        <w:tc>
          <w:tcPr>
            <w:tcW w:w="10452" w:type="dxa"/>
          </w:tcPr>
          <w:p w:rsidR="00E12684" w:rsidRPr="00CC7BF3" w:rsidRDefault="00C472A0">
            <w:pPr>
              <w:spacing w:after="0" w:line="240" w:lineRule="auto"/>
              <w:rPr>
                <w:rFonts w:ascii="Itim" w:hAnsi="Itim" w:cs="Itim"/>
                <w:sz w:val="24"/>
                <w:szCs w:val="24"/>
              </w:rPr>
            </w:pPr>
            <w:r w:rsidRPr="00CC7BF3">
              <w:rPr>
                <w:rFonts w:ascii="Itim" w:hAnsi="Itim" w:cs="Itim"/>
                <w:sz w:val="24"/>
                <w:szCs w:val="24"/>
              </w:rPr>
              <w:t>pip install packaging===24.1</w:t>
            </w:r>
          </w:p>
        </w:tc>
      </w:tr>
      <w:tr w:rsidR="00E12684" w:rsidRPr="00CC7BF3">
        <w:trPr>
          <w:trHeight w:val="278"/>
        </w:trPr>
        <w:tc>
          <w:tcPr>
            <w:tcW w:w="10452" w:type="dxa"/>
          </w:tcPr>
          <w:p w:rsidR="00E12684" w:rsidRPr="00CC7BF3" w:rsidRDefault="00C472A0">
            <w:pPr>
              <w:spacing w:after="0" w:line="240" w:lineRule="auto"/>
              <w:rPr>
                <w:rFonts w:ascii="Itim" w:hAnsi="Itim" w:cs="Itim"/>
                <w:sz w:val="24"/>
                <w:szCs w:val="24"/>
              </w:rPr>
            </w:pPr>
            <w:r w:rsidRPr="00CC7BF3">
              <w:rPr>
                <w:rFonts w:ascii="Itim" w:hAnsi="Itim" w:cs="Itim"/>
                <w:sz w:val="24"/>
                <w:szCs w:val="24"/>
              </w:rPr>
              <w:t>pip install pillow===11.0.0</w:t>
            </w:r>
          </w:p>
        </w:tc>
      </w:tr>
      <w:tr w:rsidR="00E12684" w:rsidRPr="00CC7BF3">
        <w:trPr>
          <w:trHeight w:val="136"/>
        </w:trPr>
        <w:tc>
          <w:tcPr>
            <w:tcW w:w="10452" w:type="dxa"/>
          </w:tcPr>
          <w:p w:rsidR="00E12684" w:rsidRPr="00CC7BF3" w:rsidRDefault="00C472A0">
            <w:pPr>
              <w:spacing w:after="0" w:line="240" w:lineRule="auto"/>
              <w:rPr>
                <w:rFonts w:ascii="Itim" w:hAnsi="Itim" w:cs="Itim"/>
                <w:sz w:val="24"/>
                <w:szCs w:val="24"/>
              </w:rPr>
            </w:pPr>
            <w:r w:rsidRPr="00CC7BF3">
              <w:rPr>
                <w:rFonts w:ascii="Itim" w:hAnsi="Itim" w:cs="Itim"/>
                <w:sz w:val="24"/>
                <w:szCs w:val="24"/>
              </w:rPr>
              <w:t xml:space="preserve">pip install tk=== 0.1.0     </w:t>
            </w:r>
          </w:p>
        </w:tc>
      </w:tr>
      <w:tr w:rsidR="00E12684" w:rsidRPr="00CC7BF3">
        <w:trPr>
          <w:trHeight w:val="278"/>
        </w:trPr>
        <w:tc>
          <w:tcPr>
            <w:tcW w:w="10452" w:type="dxa"/>
          </w:tcPr>
          <w:p w:rsidR="00E12684" w:rsidRPr="00CC7BF3" w:rsidRDefault="00C472A0">
            <w:pPr>
              <w:spacing w:after="0" w:line="240" w:lineRule="auto"/>
              <w:rPr>
                <w:rFonts w:ascii="Itim" w:hAnsi="Itim" w:cs="Itim"/>
                <w:sz w:val="24"/>
                <w:szCs w:val="24"/>
              </w:rPr>
            </w:pPr>
            <w:r w:rsidRPr="00CC7BF3">
              <w:rPr>
                <w:rFonts w:ascii="Itim" w:hAnsi="Itim" w:cs="Itim"/>
                <w:sz w:val="24"/>
                <w:szCs w:val="24"/>
              </w:rPr>
              <w:t>pip install tkcalendar === 1.6.1</w:t>
            </w:r>
          </w:p>
        </w:tc>
      </w:tr>
      <w:tr w:rsidR="00E12684" w:rsidRPr="00CC7BF3">
        <w:trPr>
          <w:trHeight w:val="278"/>
        </w:trPr>
        <w:tc>
          <w:tcPr>
            <w:tcW w:w="10452" w:type="dxa"/>
          </w:tcPr>
          <w:p w:rsidR="00E12684" w:rsidRPr="00CC7BF3" w:rsidRDefault="00C472A0">
            <w:pPr>
              <w:spacing w:after="0" w:line="240" w:lineRule="auto"/>
              <w:rPr>
                <w:rFonts w:ascii="Itim" w:hAnsi="Itim" w:cs="Itim"/>
                <w:sz w:val="24"/>
                <w:szCs w:val="24"/>
              </w:rPr>
            </w:pPr>
            <w:r w:rsidRPr="00CC7BF3">
              <w:rPr>
                <w:rFonts w:ascii="Itim" w:hAnsi="Itim" w:cs="Itim"/>
                <w:sz w:val="24"/>
                <w:szCs w:val="24"/>
              </w:rPr>
              <w:t>pip install pyinstaller === 6.11.0</w:t>
            </w:r>
          </w:p>
        </w:tc>
      </w:tr>
      <w:tr w:rsidR="00E12684" w:rsidRPr="00CC7BF3">
        <w:trPr>
          <w:trHeight w:val="273"/>
        </w:trPr>
        <w:tc>
          <w:tcPr>
            <w:tcW w:w="10452" w:type="dxa"/>
          </w:tcPr>
          <w:p w:rsidR="00E12684" w:rsidRPr="00CC7BF3" w:rsidRDefault="00C472A0">
            <w:pPr>
              <w:spacing w:after="0" w:line="240" w:lineRule="auto"/>
              <w:rPr>
                <w:rFonts w:ascii="Itim" w:hAnsi="Itim" w:cs="Itim"/>
                <w:sz w:val="24"/>
                <w:szCs w:val="24"/>
              </w:rPr>
            </w:pPr>
            <w:r w:rsidRPr="00CC7BF3">
              <w:rPr>
                <w:rFonts w:ascii="Itim" w:hAnsi="Itim" w:cs="Itim"/>
                <w:sz w:val="24"/>
                <w:szCs w:val="24"/>
              </w:rPr>
              <w:t>pip install PyMySQL  ===  1.1.1</w:t>
            </w:r>
          </w:p>
        </w:tc>
      </w:tr>
    </w:tbl>
    <w:p w:rsidR="00E12684" w:rsidRPr="00CC7BF3" w:rsidRDefault="00C472A0">
      <w:pPr>
        <w:widowControl w:val="0"/>
        <w:numPr>
          <w:ilvl w:val="0"/>
          <w:numId w:val="1"/>
        </w:numPr>
        <w:tabs>
          <w:tab w:val="left" w:pos="313"/>
        </w:tabs>
        <w:spacing w:before="101" w:after="0" w:line="240" w:lineRule="auto"/>
        <w:ind w:left="312" w:hanging="213"/>
        <w:rPr>
          <w:rFonts w:ascii="Itim" w:hAnsi="Itim" w:cs="Itim"/>
          <w:sz w:val="24"/>
          <w:szCs w:val="24"/>
        </w:rPr>
      </w:pPr>
      <w:r w:rsidRPr="00CC7BF3">
        <w:rPr>
          <w:rFonts w:ascii="Itim" w:hAnsi="Itim" w:cs="Itim"/>
          <w:color w:val="000000"/>
          <w:sz w:val="24"/>
          <w:szCs w:val="24"/>
        </w:rPr>
        <w:t>Navigate to the project directory:</w:t>
      </w:r>
    </w:p>
    <w:p w:rsidR="00E12684" w:rsidRPr="00CC7BF3" w:rsidRDefault="00C472A0">
      <w:pPr>
        <w:spacing w:before="8" w:after="160" w:line="259" w:lineRule="auto"/>
        <w:rPr>
          <w:rFonts w:ascii="Itim" w:hAnsi="Itim" w:cs="Itim"/>
          <w:color w:val="000000"/>
          <w:sz w:val="24"/>
          <w:szCs w:val="24"/>
        </w:rPr>
      </w:pPr>
      <w:r w:rsidRPr="00CC7BF3">
        <w:rPr>
          <w:rFonts w:ascii="Itim" w:hAnsi="Itim" w:cs="Itim"/>
          <w:noProof/>
          <w:sz w:val="24"/>
          <w:szCs w:val="24"/>
        </w:rPr>
        <mc:AlternateContent>
          <mc:Choice Requires="wps">
            <w:drawing>
              <wp:anchor distT="0" distB="0" distL="0" distR="0" simplePos="0" relativeHeight="251668480" behindDoc="0" locked="0" layoutInCell="1" allowOverlap="1">
                <wp:simplePos x="0" y="0"/>
                <wp:positionH relativeFrom="margin">
                  <wp:posOffset>53340</wp:posOffset>
                </wp:positionH>
                <wp:positionV relativeFrom="paragraph">
                  <wp:posOffset>173990</wp:posOffset>
                </wp:positionV>
                <wp:extent cx="4244340" cy="381000"/>
                <wp:effectExtent l="0" t="0" r="22860" b="1905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381000"/>
                        </a:xfrm>
                        <a:prstGeom prst="rect">
                          <a:avLst/>
                        </a:prstGeom>
                        <a:noFill/>
                        <a:ln w="6096">
                          <a:solidFill>
                            <a:srgbClr val="000000"/>
                          </a:solidFill>
                          <a:prstDash val="solid"/>
                          <a:miter lim="800000"/>
                        </a:ln>
                      </wps:spPr>
                      <wps:txbx>
                        <w:txbxContent>
                          <w:p w:rsidR="00E12684" w:rsidRPr="00CC7BF3" w:rsidRDefault="00C472A0">
                            <w:pPr>
                              <w:spacing w:before="2"/>
                              <w:ind w:left="105"/>
                              <w:rPr>
                                <w:rFonts w:ascii="Itim" w:hAnsi="Itim" w:cs="Itim"/>
                                <w:sz w:val="24"/>
                                <w:szCs w:val="24"/>
                              </w:rPr>
                            </w:pPr>
                            <w:r w:rsidRPr="00CC7BF3">
                              <w:rPr>
                                <w:rFonts w:ascii="Itim" w:hAnsi="Itim" w:cs="Itim"/>
                                <w:sz w:val="24"/>
                                <w:szCs w:val="24"/>
                              </w:rPr>
                              <w:t>Cd "C:\Users\Gateway\Desktop\computer tkinter"</w:t>
                            </w:r>
                          </w:p>
                        </w:txbxContent>
                      </wps:txbx>
                      <wps:bodyPr rot="0" vert="horz" wrap="square" lIns="0" tIns="0" rIns="0" bIns="0" anchor="t" anchorCtr="0" upright="1">
                        <a:noAutofit/>
                      </wps:bodyPr>
                    </wps:wsp>
                  </a:graphicData>
                </a:graphic>
              </wp:anchor>
            </w:drawing>
          </mc:Choice>
          <mc:Fallback>
            <w:pict>
              <v:shape id="Text Box 17" o:spid="_x0000_s1030" type="#_x0000_t202" style="position:absolute;margin-left:4.2pt;margin-top:13.7pt;width:334.2pt;height:30pt;z-index:25166848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" filled="f" strokeweight=".48pt">
                <v:textbox inset="0,0,0,0">
                  <w:txbxContent>
                    <w:p w:rsidR="00E12684" w:rsidRPr="00CC7BF3" w:rsidRDefault="00C472A0">
                      <w:pPr>
                        <w:spacing w:before="2"/>
                        <w:ind w:left="105"/>
                        <w:rPr>
                          <w:rFonts w:ascii="Itim" w:hAnsi="Itim" w:cs="Itim"/>
                          <w:sz w:val="24"/>
                          <w:szCs w:val="24"/>
                        </w:rPr>
                      </w:pPr>
                      <w:r w:rsidRPr="00CC7BF3">
                        <w:rPr>
                          <w:rFonts w:ascii="Itim" w:hAnsi="Itim" w:cs="Itim"/>
                          <w:sz w:val="24"/>
                          <w:szCs w:val="24"/>
                        </w:rPr>
                        <w:t>Cd "C:\Users\Gateway\Desktop\computer tkinter"</w:t>
                      </w:r>
                    </w:p>
                  </w:txbxContent>
                </v:textbox>
                <w10:wrap type="topAndBottom" anchorx="margin"/>
              </v:shape>
            </w:pict>
          </mc:Fallback>
        </mc:AlternateContent>
      </w:r>
    </w:p>
    <w:p w:rsidR="00E12684" w:rsidRPr="00CC7BF3" w:rsidRDefault="00C472A0">
      <w:pPr>
        <w:widowControl w:val="0"/>
        <w:tabs>
          <w:tab w:val="left" w:pos="313"/>
        </w:tabs>
        <w:spacing w:before="101" w:after="0" w:line="240" w:lineRule="auto"/>
        <w:rPr>
          <w:rFonts w:ascii="Itim" w:hAnsi="Itim" w:cs="Itim"/>
          <w:sz w:val="24"/>
          <w:szCs w:val="24"/>
        </w:rPr>
      </w:pPr>
      <w:r w:rsidRPr="00CC7BF3">
        <w:rPr>
          <w:rFonts w:ascii="Itim" w:hAnsi="Itim" w:cs="Itim"/>
          <w:sz w:val="24"/>
          <w:szCs w:val="24"/>
        </w:rPr>
        <w:t>3. Modules used:</w:t>
      </w:r>
    </w:p>
    <w:p w:rsidR="00E12684" w:rsidRPr="00CC7BF3" w:rsidRDefault="00E12684">
      <w:pPr>
        <w:widowControl w:val="0"/>
        <w:tabs>
          <w:tab w:val="left" w:pos="313"/>
        </w:tabs>
        <w:spacing w:before="101" w:after="0" w:line="240" w:lineRule="auto"/>
        <w:rPr>
          <w:rFonts w:ascii="Itim" w:hAnsi="Itim" w:cs="Itim"/>
          <w:sz w:val="24"/>
          <w:szCs w:val="24"/>
        </w:rPr>
      </w:pPr>
    </w:p>
    <w:tbl>
      <w:tblPr>
        <w:tblStyle w:val="TableGrid"/>
        <w:tblpPr w:leftFromText="180" w:rightFromText="180" w:vertAnchor="text" w:horzAnchor="margin" w:tblpY="50"/>
        <w:tblOverlap w:val="never"/>
        <w:tblW w:w="10525" w:type="dxa"/>
        <w:tblLook w:val="04A0" w:firstRow="1" w:lastRow="0" w:firstColumn="1" w:lastColumn="0" w:noHBand="0" w:noVBand="1"/>
      </w:tblPr>
      <w:tblGrid>
        <w:gridCol w:w="2515"/>
        <w:gridCol w:w="8010"/>
      </w:tblGrid>
      <w:tr w:rsidR="00E12684" w:rsidRPr="00CC7BF3">
        <w:trPr>
          <w:trHeight w:val="212"/>
        </w:trPr>
        <w:tc>
          <w:tcPr>
            <w:tcW w:w="2515"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b/>
                <w:bCs/>
                <w:sz w:val="24"/>
                <w:szCs w:val="24"/>
              </w:rPr>
              <w:t>Module Name</w:t>
            </w: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b/>
                <w:bCs/>
                <w:sz w:val="24"/>
                <w:szCs w:val="24"/>
              </w:rPr>
              <w:t>Module Name</w:t>
            </w:r>
          </w:p>
        </w:tc>
      </w:tr>
      <w:tr w:rsidR="00E12684" w:rsidRPr="00CC7BF3">
        <w:trPr>
          <w:trHeight w:val="695"/>
        </w:trPr>
        <w:tc>
          <w:tcPr>
            <w:tcW w:w="2515" w:type="dxa"/>
          </w:tcPr>
          <w:p w:rsidR="00E12684" w:rsidRPr="00CC7BF3" w:rsidRDefault="00C472A0">
            <w:pPr>
              <w:spacing w:after="0" w:line="240" w:lineRule="auto"/>
              <w:rPr>
                <w:rFonts w:ascii="Itim" w:eastAsia="Times New Roman" w:hAnsi="Itim" w:cs="Itim"/>
                <w:vanish/>
                <w:sz w:val="24"/>
                <w:szCs w:val="24"/>
              </w:rPr>
            </w:pPr>
            <w:r w:rsidRPr="00CC7BF3">
              <w:rPr>
                <w:rFonts w:ascii="Itim" w:eastAsia="Times New Roman" w:hAnsi="Itim" w:cs="Itim"/>
                <w:sz w:val="24"/>
                <w:szCs w:val="24"/>
              </w:rPr>
              <w:t>tkinter</w:t>
            </w:r>
          </w:p>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Used for creating GUI applications (widgets, layout management, event handling).</w:t>
            </w:r>
          </w:p>
        </w:tc>
      </w:tr>
      <w:tr w:rsidR="00E12684" w:rsidRPr="00CC7BF3">
        <w:trPr>
          <w:trHeight w:val="212"/>
        </w:trPr>
        <w:tc>
          <w:tcPr>
            <w:tcW w:w="2515" w:type="dxa"/>
          </w:tcPr>
          <w:tbl>
            <w:tblPr>
              <w:tblW w:w="1454"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373"/>
              <w:gridCol w:w="81"/>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OptionMenu</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Provides a drop-down menu for options in the GUI.</w:t>
            </w:r>
          </w:p>
        </w:tc>
      </w:tr>
      <w:tr w:rsidR="00E12684" w:rsidRPr="00CC7BF3">
        <w:trPr>
          <w:trHeight w:val="212"/>
        </w:trPr>
        <w:tc>
          <w:tcPr>
            <w:tcW w:w="2515"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scrolledtext</w:t>
            </w:r>
          </w:p>
        </w:tc>
        <w:tc>
          <w:tcPr>
            <w:tcW w:w="8010" w:type="dxa"/>
          </w:tcPr>
          <w:tbl>
            <w:tblPr>
              <w:tblW w:w="5047"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5047"/>
            </w:tblGrid>
            <w:tr w:rsidR="00E12684" w:rsidRPr="00CC7BF3">
              <w:trPr>
                <w:trHeight w:val="274"/>
                <w:tblCellSpacing w:w="15" w:type="dxa"/>
              </w:trPr>
              <w:tc>
                <w:tcPr>
                  <w:tcW w:w="0" w:type="auto"/>
                  <w:vAlign w:val="center"/>
                </w:tcPr>
                <w:p w:rsidR="00E12684" w:rsidRPr="00CC7BF3" w:rsidRDefault="00C472A0" w:rsidP="00CC7BF3">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Provides a widget for displaying and editing multi-line text with scrollbars.</w:t>
                  </w:r>
                </w:p>
              </w:tc>
            </w:tr>
          </w:tbl>
          <w:p w:rsidR="00E12684" w:rsidRPr="00CC7BF3" w:rsidRDefault="00E12684">
            <w:pPr>
              <w:spacing w:after="0" w:line="240" w:lineRule="auto"/>
              <w:rPr>
                <w:rFonts w:ascii="Itim" w:eastAsia="Times New Roman" w:hAnsi="Itim" w:cs="Itim"/>
                <w:sz w:val="24"/>
                <w:szCs w:val="24"/>
              </w:rPr>
            </w:pPr>
          </w:p>
        </w:tc>
      </w:tr>
      <w:tr w:rsidR="00E12684" w:rsidRPr="00CC7BF3">
        <w:trPr>
          <w:trHeight w:val="212"/>
        </w:trPr>
        <w:tc>
          <w:tcPr>
            <w:tcW w:w="2515" w:type="dxa"/>
          </w:tcPr>
          <w:tbl>
            <w:tblPr>
              <w:tblW w:w="1453"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361"/>
              <w:gridCol w:w="92"/>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filedialog</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Used for file selection dialogs (open/save).</w:t>
            </w:r>
          </w:p>
          <w:p w:rsidR="00E12684" w:rsidRPr="00CC7BF3" w:rsidRDefault="00E12684">
            <w:pPr>
              <w:spacing w:after="0" w:line="240" w:lineRule="auto"/>
              <w:rPr>
                <w:rFonts w:ascii="Itim" w:eastAsia="Times New Roman" w:hAnsi="Itim" w:cs="Itim"/>
                <w:sz w:val="24"/>
                <w:szCs w:val="24"/>
              </w:rPr>
            </w:pPr>
          </w:p>
        </w:tc>
      </w:tr>
      <w:tr w:rsidR="00E12684" w:rsidRPr="00CC7BF3">
        <w:trPr>
          <w:trHeight w:val="212"/>
        </w:trPr>
        <w:tc>
          <w:tcPr>
            <w:tcW w:w="2515" w:type="dxa"/>
          </w:tcPr>
          <w:tbl>
            <w:tblPr>
              <w:tblW w:w="701"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613"/>
              <w:gridCol w:w="88"/>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font</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Used for specifying and managing fonts in Tkinter widgets.</w:t>
            </w:r>
          </w:p>
        </w:tc>
      </w:tr>
      <w:tr w:rsidR="00E12684" w:rsidRPr="00CC7BF3">
        <w:trPr>
          <w:trHeight w:val="212"/>
        </w:trPr>
        <w:tc>
          <w:tcPr>
            <w:tcW w:w="2515" w:type="dxa"/>
          </w:tcPr>
          <w:tbl>
            <w:tblPr>
              <w:tblW w:w="1328"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241"/>
              <w:gridCol w:w="87"/>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StringVar</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A special variable type in Tkinter that holds string data, linked with widgets.</w:t>
            </w:r>
          </w:p>
        </w:tc>
      </w:tr>
      <w:tr w:rsidR="00E12684" w:rsidRPr="00CC7BF3">
        <w:trPr>
          <w:trHeight w:val="203"/>
        </w:trPr>
        <w:tc>
          <w:tcPr>
            <w:tcW w:w="2515" w:type="dxa"/>
          </w:tcPr>
          <w:tbl>
            <w:tblPr>
              <w:tblW w:w="620"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463"/>
              <w:gridCol w:w="157"/>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ttk</w:t>
                  </w:r>
                </w:p>
              </w:tc>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w:t>
                  </w: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Themed widget set in Tkinter for modern-styled widgets.</w:t>
            </w:r>
          </w:p>
          <w:p w:rsidR="00E12684" w:rsidRPr="00CC7BF3" w:rsidRDefault="00E12684">
            <w:pPr>
              <w:spacing w:after="0" w:line="240" w:lineRule="auto"/>
              <w:rPr>
                <w:rFonts w:ascii="Itim" w:eastAsia="Times New Roman" w:hAnsi="Itim" w:cs="Itim"/>
                <w:sz w:val="24"/>
                <w:szCs w:val="24"/>
              </w:rPr>
            </w:pPr>
          </w:p>
        </w:tc>
      </w:tr>
      <w:tr w:rsidR="00E12684" w:rsidRPr="00CC7BF3">
        <w:trPr>
          <w:trHeight w:val="212"/>
        </w:trPr>
        <w:tc>
          <w:tcPr>
            <w:tcW w:w="2515" w:type="dxa"/>
          </w:tcPr>
          <w:tbl>
            <w:tblPr>
              <w:tblW w:w="1453"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371"/>
              <w:gridCol w:w="82"/>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PhotoImage</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Handles image formats like .gif and .png for use in Tkinter widgets.</w:t>
            </w:r>
          </w:p>
        </w:tc>
      </w:tr>
      <w:tr w:rsidR="00E12684" w:rsidRPr="00CC7BF3">
        <w:trPr>
          <w:trHeight w:val="212"/>
        </w:trPr>
        <w:tc>
          <w:tcPr>
            <w:tcW w:w="2515" w:type="dxa"/>
          </w:tcPr>
          <w:tbl>
            <w:tblPr>
              <w:tblW w:w="1328"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243"/>
              <w:gridCol w:w="85"/>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PIL.Image</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Used to open, manipulate, and save different image file formats (Pillow library).</w:t>
            </w:r>
          </w:p>
        </w:tc>
      </w:tr>
      <w:tr w:rsidR="00E12684" w:rsidRPr="00CC7BF3">
        <w:trPr>
          <w:trHeight w:val="212"/>
        </w:trPr>
        <w:tc>
          <w:tcPr>
            <w:tcW w:w="2515" w:type="dxa"/>
          </w:tcPr>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E12684">
            <w:pPr>
              <w:spacing w:after="0" w:line="240" w:lineRule="auto"/>
              <w:rPr>
                <w:rFonts w:ascii="Itim" w:eastAsia="Times New Roman" w:hAnsi="Itim" w:cs="Itim"/>
                <w:sz w:val="24"/>
                <w:szCs w:val="24"/>
              </w:rPr>
            </w:pPr>
          </w:p>
        </w:tc>
      </w:tr>
      <w:tr w:rsidR="00E12684" w:rsidRPr="00CC7BF3">
        <w:trPr>
          <w:trHeight w:val="212"/>
        </w:trPr>
        <w:tc>
          <w:tcPr>
            <w:tcW w:w="2515" w:type="dxa"/>
          </w:tcPr>
          <w:tbl>
            <w:tblPr>
              <w:tblW w:w="1077"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993"/>
              <w:gridCol w:w="84"/>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pymysql</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Used to interact with MySQL databases (for querying and executing commands).</w:t>
            </w:r>
          </w:p>
        </w:tc>
      </w:tr>
      <w:tr w:rsidR="00E12684" w:rsidRPr="00CC7BF3">
        <w:trPr>
          <w:trHeight w:val="212"/>
        </w:trPr>
        <w:tc>
          <w:tcPr>
            <w:tcW w:w="2515" w:type="dxa"/>
          </w:tcPr>
          <w:tbl>
            <w:tblPr>
              <w:tblW w:w="1203"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118"/>
              <w:gridCol w:w="85"/>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datetime</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Provides classes for manipulating dates and times.</w:t>
            </w:r>
          </w:p>
        </w:tc>
      </w:tr>
      <w:tr w:rsidR="00E12684" w:rsidRPr="00CC7BF3">
        <w:trPr>
          <w:trHeight w:val="203"/>
        </w:trPr>
        <w:tc>
          <w:tcPr>
            <w:tcW w:w="2515" w:type="dxa"/>
          </w:tcPr>
          <w:tbl>
            <w:tblPr>
              <w:tblW w:w="1328"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241"/>
              <w:gridCol w:w="87"/>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timedelta</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Used to represent the difference between two datetime objects.</w:t>
            </w:r>
          </w:p>
        </w:tc>
      </w:tr>
      <w:tr w:rsidR="00E12684" w:rsidRPr="00CC7BF3">
        <w:trPr>
          <w:trHeight w:val="212"/>
        </w:trPr>
        <w:tc>
          <w:tcPr>
            <w:tcW w:w="2515" w:type="dxa"/>
          </w:tcPr>
          <w:tbl>
            <w:tblPr>
              <w:tblW w:w="1453"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367"/>
              <w:gridCol w:w="86"/>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tkcalendar</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Provides a calendar widget for selecting dates.</w:t>
            </w:r>
          </w:p>
        </w:tc>
      </w:tr>
      <w:tr w:rsidR="00E12684" w:rsidRPr="00CC7BF3">
        <w:trPr>
          <w:trHeight w:val="212"/>
        </w:trPr>
        <w:tc>
          <w:tcPr>
            <w:tcW w:w="2515" w:type="dxa"/>
          </w:tcPr>
          <w:tbl>
            <w:tblPr>
              <w:tblW w:w="1454"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371"/>
              <w:gridCol w:w="83"/>
            </w:tblGrid>
            <w:tr w:rsidR="00E12684" w:rsidRPr="00CC7BF3">
              <w:trPr>
                <w:trHeight w:val="136"/>
                <w:tblCellSpacing w:w="15" w:type="dxa"/>
              </w:trPr>
              <w:tc>
                <w:tcPr>
                  <w:tcW w:w="0" w:type="auto"/>
                  <w:vAlign w:val="center"/>
                </w:tcPr>
                <w:p w:rsidR="00E12684" w:rsidRPr="00CC7BF3" w:rsidRDefault="00C472A0">
                  <w:pPr>
                    <w:framePr w:hSpace="180" w:wrap="around" w:vAnchor="text" w:hAnchor="margin" w:y="50"/>
                    <w:spacing w:after="0" w:line="240" w:lineRule="auto"/>
                    <w:suppressOverlap/>
                    <w:rPr>
                      <w:rFonts w:ascii="Itim" w:eastAsia="Times New Roman" w:hAnsi="Itim" w:cs="Itim"/>
                      <w:sz w:val="24"/>
                      <w:szCs w:val="24"/>
                    </w:rPr>
                  </w:pPr>
                  <w:r w:rsidRPr="00CC7BF3">
                    <w:rPr>
                      <w:rFonts w:ascii="Itim" w:eastAsia="Times New Roman" w:hAnsi="Itim" w:cs="Itim"/>
                      <w:sz w:val="24"/>
                      <w:szCs w:val="24"/>
                    </w:rPr>
                    <w:t>webbrowser</w:t>
                  </w:r>
                </w:p>
              </w:tc>
              <w:tc>
                <w:tcPr>
                  <w:tcW w:w="0" w:type="auto"/>
                  <w:vAlign w:val="center"/>
                </w:tcPr>
                <w:p w:rsidR="00E12684" w:rsidRPr="00CC7BF3" w:rsidRDefault="00E12684">
                  <w:pPr>
                    <w:framePr w:hSpace="180" w:wrap="around" w:vAnchor="text" w:hAnchor="margin" w:y="50"/>
                    <w:spacing w:after="0" w:line="240" w:lineRule="auto"/>
                    <w:suppressOverlap/>
                    <w:rPr>
                      <w:rFonts w:ascii="Itim" w:eastAsia="Times New Roman" w:hAnsi="Itim" w:cs="Itim"/>
                      <w:sz w:val="24"/>
                      <w:szCs w:val="24"/>
                    </w:rPr>
                  </w:pPr>
                </w:p>
              </w:tc>
            </w:tr>
          </w:tbl>
          <w:p w:rsidR="00E12684" w:rsidRPr="00CC7BF3" w:rsidRDefault="00E12684">
            <w:pPr>
              <w:spacing w:after="0" w:line="240" w:lineRule="auto"/>
              <w:rPr>
                <w:rFonts w:ascii="Itim" w:eastAsia="Times New Roman" w:hAnsi="Itim" w:cs="Itim"/>
                <w:sz w:val="24"/>
                <w:szCs w:val="24"/>
              </w:rPr>
            </w:pPr>
          </w:p>
        </w:tc>
        <w:tc>
          <w:tcPr>
            <w:tcW w:w="8010" w:type="dxa"/>
          </w:tcPr>
          <w:p w:rsidR="00E12684" w:rsidRPr="00CC7BF3" w:rsidRDefault="00C472A0">
            <w:pPr>
              <w:spacing w:after="0" w:line="240" w:lineRule="auto"/>
              <w:rPr>
                <w:rFonts w:ascii="Itim" w:eastAsia="Times New Roman" w:hAnsi="Itim" w:cs="Itim"/>
                <w:sz w:val="24"/>
                <w:szCs w:val="24"/>
              </w:rPr>
            </w:pPr>
            <w:r w:rsidRPr="00CC7BF3">
              <w:rPr>
                <w:rFonts w:ascii="Itim" w:eastAsia="Times New Roman" w:hAnsi="Itim" w:cs="Itim"/>
                <w:sz w:val="24"/>
                <w:szCs w:val="24"/>
              </w:rPr>
              <w:t>Allows opening URLs in the default web browser.</w:t>
            </w:r>
          </w:p>
        </w:tc>
      </w:tr>
    </w:tbl>
    <w:p w:rsidR="00E12684" w:rsidRPr="00CC7BF3" w:rsidRDefault="00C472A0">
      <w:pPr>
        <w:pStyle w:val="Heading2"/>
        <w:spacing w:before="212"/>
        <w:ind w:firstLine="100"/>
        <w:rPr>
          <w:rFonts w:ascii="Itim" w:hAnsi="Itim" w:cs="Itim"/>
          <w:sz w:val="24"/>
          <w:szCs w:val="24"/>
        </w:rPr>
      </w:pPr>
      <w:r w:rsidRPr="00CC7BF3">
        <w:rPr>
          <w:rFonts w:ascii="Itim" w:hAnsi="Itim" w:cs="Itim"/>
          <w:b/>
          <w:sz w:val="32"/>
          <w:szCs w:val="32"/>
          <w:u w:val="single"/>
        </w:rPr>
        <w:t>Project Structure</w:t>
      </w:r>
      <w:r w:rsidRPr="00CC7BF3">
        <w:rPr>
          <w:rFonts w:ascii="Itim" w:hAnsi="Itim" w:cs="Itim"/>
          <w:sz w:val="24"/>
          <w:szCs w:val="24"/>
        </w:rPr>
        <w:t>:</w:t>
      </w:r>
    </w:p>
    <w:p w:rsidR="00E12684" w:rsidRPr="00CC7BF3" w:rsidRDefault="00C472A0">
      <w:pPr>
        <w:pStyle w:val="Heading3"/>
        <w:rPr>
          <w:rStyle w:val="Strong"/>
          <w:rFonts w:ascii="Itim" w:eastAsiaTheme="majorEastAsia" w:hAnsi="Itim" w:cs="Itim"/>
          <w:b w:val="0"/>
          <w:sz w:val="28"/>
          <w:szCs w:val="28"/>
        </w:rPr>
      </w:pPr>
      <w:r w:rsidRPr="00CC7BF3">
        <w:rPr>
          <w:rStyle w:val="Strong"/>
          <w:rFonts w:ascii="Itim" w:eastAsiaTheme="majorEastAsia" w:hAnsi="Itim" w:cs="Itim"/>
          <w:b w:val="0"/>
          <w:sz w:val="28"/>
          <w:szCs w:val="28"/>
        </w:rPr>
        <w:t>|--Login centre.py</w:t>
      </w:r>
    </w:p>
    <w:p w:rsidR="00E12684" w:rsidRPr="00CC7BF3" w:rsidRDefault="00C472A0">
      <w:pPr>
        <w:rPr>
          <w:rFonts w:ascii="Itim" w:hAnsi="Itim" w:cs="Itim"/>
          <w:color w:val="000000"/>
          <w:sz w:val="28"/>
          <w:szCs w:val="28"/>
        </w:rPr>
      </w:pPr>
      <w:r w:rsidRPr="00CC7BF3">
        <w:rPr>
          <w:rStyle w:val="Strong"/>
          <w:rFonts w:ascii="Itim" w:eastAsiaTheme="majorEastAsia" w:hAnsi="Itim" w:cs="Itim"/>
          <w:sz w:val="28"/>
          <w:szCs w:val="28"/>
        </w:rPr>
        <w:t>Login centre.py</w:t>
      </w:r>
      <w:r w:rsidRPr="00CC7BF3">
        <w:rPr>
          <w:rFonts w:ascii="Itim" w:hAnsi="Itim" w:cs="Itim"/>
          <w:sz w:val="28"/>
          <w:szCs w:val="28"/>
        </w:rPr>
        <w:t>:</w:t>
      </w:r>
      <w:r w:rsidRPr="00CC7BF3">
        <w:rPr>
          <w:rStyle w:val="Strong"/>
          <w:rFonts w:ascii="Itim" w:eastAsiaTheme="majorEastAsia" w:hAnsi="Itim" w:cs="Itim"/>
          <w:b w:val="0"/>
          <w:sz w:val="28"/>
          <w:szCs w:val="28"/>
        </w:rPr>
        <w:t xml:space="preserve"> It</w:t>
      </w:r>
      <w:r w:rsidRPr="00CC7BF3">
        <w:rPr>
          <w:rStyle w:val="Strong"/>
          <w:rFonts w:ascii="Itim" w:eastAsiaTheme="majorEastAsia" w:hAnsi="Itim" w:cs="Itim"/>
          <w:sz w:val="28"/>
          <w:szCs w:val="28"/>
        </w:rPr>
        <w:t xml:space="preserve"> </w:t>
      </w:r>
      <w:r w:rsidRPr="00CC7BF3">
        <w:rPr>
          <w:rFonts w:ascii="Itim" w:hAnsi="Itim" w:cs="Itim"/>
          <w:sz w:val="28"/>
          <w:szCs w:val="28"/>
        </w:rPr>
        <w:t xml:space="preserve">is an all-in-one platform for students and parents, offering secure login, school fee payment options, and access to important academic information such as report cards and assignments. It also provides reading materials in </w:t>
      </w:r>
      <w:r w:rsidRPr="00CC7BF3">
        <w:rPr>
          <w:rFonts w:ascii="Itim" w:hAnsi="Itim" w:cs="Itim"/>
          <w:sz w:val="28"/>
          <w:szCs w:val="28"/>
          <w:u w:val="single"/>
        </w:rPr>
        <w:t>PDF format</w:t>
      </w:r>
      <w:r w:rsidRPr="00CC7BF3">
        <w:rPr>
          <w:rFonts w:ascii="Itim" w:hAnsi="Itim" w:cs="Itim"/>
          <w:sz w:val="28"/>
          <w:szCs w:val="28"/>
        </w:rPr>
        <w:t>, allows feedback submission, and includes settings for account management. Additionally, the platform features an "About Us" section and offers admission forms for new students.</w:t>
      </w:r>
    </w:p>
    <w:p w:rsidR="00E12684" w:rsidRPr="00CC7BF3" w:rsidRDefault="00C472A0">
      <w:pPr>
        <w:pStyle w:val="Heading2"/>
        <w:rPr>
          <w:rFonts w:ascii="Itim" w:hAnsi="Itim" w:cs="Itim"/>
          <w:b/>
          <w:sz w:val="32"/>
          <w:szCs w:val="32"/>
          <w:u w:val="single"/>
        </w:rPr>
      </w:pPr>
      <w:r w:rsidRPr="00CC7BF3">
        <w:rPr>
          <w:rFonts w:ascii="Itim" w:hAnsi="Itim" w:cs="Itim"/>
          <w:b/>
          <w:sz w:val="32"/>
          <w:szCs w:val="32"/>
          <w:u w:val="single"/>
        </w:rPr>
        <w:t>Usage</w:t>
      </w:r>
    </w:p>
    <w:p w:rsidR="00E12684" w:rsidRPr="00CC7BF3" w:rsidRDefault="00C472A0">
      <w:pPr>
        <w:pStyle w:val="Heading3"/>
        <w:rPr>
          <w:rStyle w:val="Heading3Char"/>
          <w:rFonts w:ascii="Itim" w:hAnsi="Itim" w:cs="Itim"/>
          <w:color w:val="auto"/>
          <w:spacing w:val="0"/>
          <w:sz w:val="28"/>
          <w:szCs w:val="28"/>
        </w:rPr>
      </w:pPr>
      <w:r w:rsidRPr="00CC7BF3">
        <w:rPr>
          <w:rStyle w:val="Heading3Char"/>
          <w:rFonts w:ascii="Itim" w:hAnsi="Itim" w:cs="Itim"/>
          <w:sz w:val="28"/>
          <w:szCs w:val="28"/>
        </w:rPr>
        <w:t>Running the app</w:t>
      </w:r>
    </w:p>
    <w:p w:rsidR="00E12684" w:rsidRPr="00CC7BF3" w:rsidRDefault="00C472A0">
      <w:pPr>
        <w:widowControl w:val="0"/>
        <w:numPr>
          <w:ilvl w:val="0"/>
          <w:numId w:val="2"/>
        </w:numPr>
        <w:tabs>
          <w:tab w:val="left" w:pos="313"/>
        </w:tabs>
        <w:spacing w:before="252" w:after="0" w:line="240" w:lineRule="auto"/>
        <w:ind w:hanging="213"/>
        <w:rPr>
          <w:rFonts w:ascii="Itim" w:hAnsi="Itim" w:cs="Itim"/>
          <w:sz w:val="28"/>
          <w:szCs w:val="28"/>
        </w:rPr>
      </w:pPr>
      <w:r w:rsidRPr="00CC7BF3">
        <w:rPr>
          <w:rFonts w:ascii="Itim" w:hAnsi="Itim" w:cs="Itim"/>
          <w:color w:val="000000"/>
          <w:sz w:val="28"/>
          <w:szCs w:val="28"/>
        </w:rPr>
        <w:t>Open a terminal or command prompt.</w:t>
      </w:r>
    </w:p>
    <w:p w:rsidR="00E12684" w:rsidRPr="00CC7BF3" w:rsidRDefault="00C472A0">
      <w:pPr>
        <w:widowControl w:val="0"/>
        <w:numPr>
          <w:ilvl w:val="0"/>
          <w:numId w:val="2"/>
        </w:numPr>
        <w:tabs>
          <w:tab w:val="left" w:pos="313"/>
        </w:tabs>
        <w:spacing w:before="179" w:after="0" w:line="240" w:lineRule="auto"/>
        <w:ind w:hanging="213"/>
        <w:rPr>
          <w:rFonts w:ascii="Itim" w:hAnsi="Itim" w:cs="Itim"/>
          <w:sz w:val="28"/>
          <w:szCs w:val="28"/>
        </w:rPr>
      </w:pPr>
      <w:r w:rsidRPr="00CC7BF3">
        <w:rPr>
          <w:rFonts w:ascii="Itim" w:hAnsi="Itim" w:cs="Itim"/>
          <w:noProof/>
          <w:sz w:val="28"/>
          <w:szCs w:val="28"/>
        </w:rPr>
        <mc:AlternateContent>
          <mc:Choice Requires="wps">
            <w:drawing>
              <wp:anchor distT="0" distB="0" distL="0" distR="0" simplePos="0" relativeHeight="251670528" behindDoc="0" locked="0" layoutInCell="1" allowOverlap="1">
                <wp:simplePos x="0" y="0"/>
                <wp:positionH relativeFrom="margin">
                  <wp:posOffset>152400</wp:posOffset>
                </wp:positionH>
                <wp:positionV relativeFrom="paragraph">
                  <wp:posOffset>738505</wp:posOffset>
                </wp:positionV>
                <wp:extent cx="2570480" cy="287655"/>
                <wp:effectExtent l="0" t="0" r="20320" b="17145"/>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287655"/>
                        </a:xfrm>
                        <a:prstGeom prst="rect">
                          <a:avLst/>
                        </a:prstGeom>
                        <a:noFill/>
                        <a:ln w="6096">
                          <a:solidFill>
                            <a:srgbClr val="000000"/>
                          </a:solidFill>
                          <a:prstDash val="solid"/>
                          <a:miter lim="800000"/>
                        </a:ln>
                      </wps:spPr>
                      <wps:txbx>
                        <w:txbxContent>
                          <w:p w:rsidR="00E12684" w:rsidRPr="00CC7BF3" w:rsidRDefault="0035537D">
                            <w:pPr>
                              <w:spacing w:line="255" w:lineRule="exact"/>
                              <w:ind w:left="105"/>
                              <w:rPr>
                                <w:rFonts w:ascii="Itim" w:hAnsi="Itim" w:cs="Itim"/>
                                <w:sz w:val="24"/>
                                <w:szCs w:val="24"/>
                              </w:rPr>
                            </w:pPr>
                            <w:r w:rsidRPr="00CC7BF3">
                              <w:rPr>
                                <w:rFonts w:ascii="Itim" w:hAnsi="Itim" w:cs="Itim"/>
                                <w:sz w:val="24"/>
                                <w:szCs w:val="24"/>
                              </w:rPr>
                              <w:t>Installer</w:t>
                            </w:r>
                            <w:r w:rsidR="00C472A0" w:rsidRPr="00CC7BF3">
                              <w:rPr>
                                <w:rFonts w:ascii="Itim" w:hAnsi="Itim" w:cs="Itim"/>
                                <w:spacing w:val="-5"/>
                                <w:sz w:val="24"/>
                                <w:szCs w:val="24"/>
                              </w:rPr>
                              <w:t xml:space="preserve"> </w:t>
                            </w:r>
                            <w:r w:rsidR="00C472A0" w:rsidRPr="00CC7BF3">
                              <w:rPr>
                                <w:rFonts w:ascii="Itim" w:hAnsi="Itim" w:cs="Itim"/>
                                <w:sz w:val="24"/>
                                <w:szCs w:val="24"/>
                              </w:rPr>
                              <w:t>– {OneFile}</w:t>
                            </w:r>
                            <w:r w:rsidR="00C472A0" w:rsidRPr="00CC7BF3">
                              <w:rPr>
                                <w:rFonts w:ascii="Itim" w:hAnsi="Itim" w:cs="Itim"/>
                                <w:spacing w:val="-7"/>
                                <w:sz w:val="24"/>
                                <w:szCs w:val="24"/>
                              </w:rPr>
                              <w:t xml:space="preserve"> </w:t>
                            </w:r>
                            <w:r w:rsidR="00C472A0" w:rsidRPr="00CC7BF3">
                              <w:rPr>
                                <w:rFonts w:ascii="Itim" w:hAnsi="Itim" w:cs="Itim"/>
                                <w:sz w:val="24"/>
                                <w:szCs w:val="24"/>
                              </w:rPr>
                              <w:t>login center.py</w:t>
                            </w:r>
                          </w:p>
                        </w:txbxContent>
                      </wps:txbx>
                      <wps:bodyPr rot="0" vert="horz" wrap="square" lIns="0" tIns="0" rIns="0" bIns="0" anchor="t" anchorCtr="0" upright="1">
                        <a:noAutofit/>
                      </wps:bodyPr>
                    </wps:wsp>
                  </a:graphicData>
                </a:graphic>
              </wp:anchor>
            </w:drawing>
          </mc:Choice>
          <mc:Fallback>
            <w:pict>
              <v:shape id="Text Box 19" o:spid="_x0000_s1031" type="#_x0000_t202" style="position:absolute;left:0;text-align:left;margin-left:12pt;margin-top:58.15pt;width:202.4pt;height:22.65pt;z-index:25167052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" filled="f" strokeweight=".48pt">
                <v:textbox inset="0,0,0,0">
                  <w:txbxContent>
                    <w:p w:rsidR="00E12684" w:rsidRPr="00CC7BF3" w:rsidRDefault="0035537D">
                      <w:pPr>
                        <w:spacing w:line="255" w:lineRule="exact"/>
                        <w:ind w:left="105"/>
                        <w:rPr>
                          <w:rFonts w:ascii="Itim" w:hAnsi="Itim" w:cs="Itim"/>
                          <w:sz w:val="24"/>
                          <w:szCs w:val="24"/>
                        </w:rPr>
                      </w:pPr>
                      <w:r w:rsidRPr="00CC7BF3">
                        <w:rPr>
                          <w:rFonts w:ascii="Itim" w:hAnsi="Itim" w:cs="Itim"/>
                          <w:sz w:val="24"/>
                          <w:szCs w:val="24"/>
                        </w:rPr>
                        <w:t>Installer</w:t>
                      </w:r>
                      <w:r w:rsidR="00C472A0" w:rsidRPr="00CC7BF3">
                        <w:rPr>
                          <w:rFonts w:ascii="Itim" w:hAnsi="Itim" w:cs="Itim"/>
                          <w:spacing w:val="-5"/>
                          <w:sz w:val="24"/>
                          <w:szCs w:val="24"/>
                        </w:rPr>
                        <w:t xml:space="preserve"> </w:t>
                      </w:r>
                      <w:r w:rsidR="00C472A0" w:rsidRPr="00CC7BF3">
                        <w:rPr>
                          <w:rFonts w:ascii="Itim" w:hAnsi="Itim" w:cs="Itim"/>
                          <w:sz w:val="24"/>
                          <w:szCs w:val="24"/>
                        </w:rPr>
                        <w:t>– {OneFile}</w:t>
                      </w:r>
                      <w:r w:rsidR="00C472A0" w:rsidRPr="00CC7BF3">
                        <w:rPr>
                          <w:rFonts w:ascii="Itim" w:hAnsi="Itim" w:cs="Itim"/>
                          <w:spacing w:val="-7"/>
                          <w:sz w:val="24"/>
                          <w:szCs w:val="24"/>
                        </w:rPr>
                        <w:t xml:space="preserve"> </w:t>
                      </w:r>
                      <w:r w:rsidR="00C472A0" w:rsidRPr="00CC7BF3">
                        <w:rPr>
                          <w:rFonts w:ascii="Itim" w:hAnsi="Itim" w:cs="Itim"/>
                          <w:sz w:val="24"/>
                          <w:szCs w:val="24"/>
                        </w:rPr>
                        <w:t>login center.py</w:t>
                      </w:r>
                    </w:p>
                  </w:txbxContent>
                </v:textbox>
                <w10:wrap type="topAndBottom" anchorx="margin"/>
              </v:shape>
            </w:pict>
          </mc:Fallback>
        </mc:AlternateContent>
      </w:r>
      <w:r w:rsidRPr="00CC7BF3">
        <w:rPr>
          <w:rFonts w:ascii="Itim" w:hAnsi="Itim" w:cs="Itim"/>
          <w:noProof/>
          <w:sz w:val="28"/>
          <w:szCs w:val="28"/>
        </w:rPr>
        <mc:AlternateContent>
          <mc:Choice Requires="wps">
            <w:drawing>
              <wp:anchor distT="0" distB="0" distL="0" distR="0" simplePos="0" relativeHeight="251669504" behindDoc="0" locked="0" layoutInCell="1" allowOverlap="1">
                <wp:simplePos x="0" y="0"/>
                <wp:positionH relativeFrom="margin">
                  <wp:posOffset>160655</wp:posOffset>
                </wp:positionH>
                <wp:positionV relativeFrom="paragraph">
                  <wp:posOffset>399415</wp:posOffset>
                </wp:positionV>
                <wp:extent cx="3558540" cy="283845"/>
                <wp:effectExtent l="0" t="0" r="22860" b="20955"/>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83845"/>
                        </a:xfrm>
                        <a:prstGeom prst="rect">
                          <a:avLst/>
                        </a:prstGeom>
                        <a:noFill/>
                        <a:ln w="6096">
                          <a:solidFill>
                            <a:srgbClr val="000000"/>
                          </a:solidFill>
                          <a:prstDash val="solid"/>
                          <a:miter lim="800000"/>
                        </a:ln>
                      </wps:spPr>
                      <wps:txbx>
                        <w:txbxContent>
                          <w:p w:rsidR="00E12684" w:rsidRPr="00CC7BF3" w:rsidRDefault="00C472A0">
                            <w:pPr>
                              <w:spacing w:before="2"/>
                              <w:ind w:left="105"/>
                              <w:rPr>
                                <w:rFonts w:ascii="Itim" w:hAnsi="Itim" w:cs="Itim"/>
                                <w:sz w:val="24"/>
                                <w:szCs w:val="24"/>
                              </w:rPr>
                            </w:pPr>
                            <w:r w:rsidRPr="00CC7BF3">
                              <w:rPr>
                                <w:rFonts w:ascii="Itim" w:hAnsi="Itim" w:cs="Itim"/>
                                <w:sz w:val="24"/>
                                <w:szCs w:val="24"/>
                              </w:rPr>
                              <w:t>Cd "C:\Users\Gateway\Desktop\computer tkinter"</w:t>
                            </w:r>
                          </w:p>
                          <w:p w:rsidR="00E12684" w:rsidRDefault="00E12684">
                            <w:pPr>
                              <w:spacing w:before="2"/>
                              <w:ind w:left="105"/>
                            </w:pPr>
                          </w:p>
                        </w:txbxContent>
                      </wps:txbx>
                      <wps:bodyPr rot="0" vert="horz" wrap="square" lIns="0" tIns="0" rIns="0" bIns="0" anchor="t" anchorCtr="0" upright="1">
                        <a:noAutofit/>
                      </wps:bodyPr>
                    </wps:wsp>
                  </a:graphicData>
                </a:graphic>
              </wp:anchor>
            </w:drawing>
          </mc:Choice>
          <mc:Fallback>
            <w:pict>
              <v:shape id="Text Box 18" o:spid="_x0000_s1032" type="#_x0000_t202" style="position:absolute;left:0;text-align:left;margin-left:12.65pt;margin-top:31.45pt;width:280.2pt;height:22.35pt;z-index:25166950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" filled="f" strokeweight=".48pt">
                <v:textbox inset="0,0,0,0">
                  <w:txbxContent>
                    <w:p w:rsidR="00E12684" w:rsidRPr="00CC7BF3" w:rsidRDefault="00C472A0">
                      <w:pPr>
                        <w:spacing w:before="2"/>
                        <w:ind w:left="105"/>
                        <w:rPr>
                          <w:rFonts w:ascii="Itim" w:hAnsi="Itim" w:cs="Itim"/>
                          <w:sz w:val="24"/>
                          <w:szCs w:val="24"/>
                        </w:rPr>
                      </w:pPr>
                      <w:r w:rsidRPr="00CC7BF3">
                        <w:rPr>
                          <w:rFonts w:ascii="Itim" w:hAnsi="Itim" w:cs="Itim"/>
                          <w:sz w:val="24"/>
                          <w:szCs w:val="24"/>
                        </w:rPr>
                        <w:t>Cd "C:\Users\Gateway\Desktop\computer tkinter"</w:t>
                      </w:r>
                    </w:p>
                    <w:p w:rsidR="00E12684" w:rsidRDefault="00E12684">
                      <w:pPr>
                        <w:spacing w:before="2"/>
                        <w:ind w:left="105"/>
                      </w:pPr>
                    </w:p>
                  </w:txbxContent>
                </v:textbox>
                <w10:wrap type="topAndBottom" anchorx="margin"/>
              </v:shape>
            </w:pict>
          </mc:Fallback>
        </mc:AlternateContent>
      </w:r>
      <w:r w:rsidRPr="00CC7BF3">
        <w:rPr>
          <w:rFonts w:ascii="Itim" w:hAnsi="Itim" w:cs="Itim"/>
          <w:color w:val="000000"/>
          <w:sz w:val="28"/>
          <w:szCs w:val="28"/>
        </w:rPr>
        <w:t>Navigate to the project directory:</w:t>
      </w:r>
    </w:p>
    <w:p w:rsidR="00E12684" w:rsidRPr="00CC7BF3" w:rsidRDefault="00C472A0">
      <w:pPr>
        <w:widowControl w:val="0"/>
        <w:numPr>
          <w:ilvl w:val="0"/>
          <w:numId w:val="2"/>
        </w:numPr>
        <w:tabs>
          <w:tab w:val="left" w:pos="313"/>
        </w:tabs>
        <w:spacing w:before="101" w:after="0" w:line="240" w:lineRule="auto"/>
        <w:ind w:hanging="213"/>
        <w:rPr>
          <w:rFonts w:ascii="Itim" w:hAnsi="Itim" w:cs="Itim"/>
          <w:sz w:val="28"/>
          <w:szCs w:val="28"/>
        </w:rPr>
      </w:pPr>
      <w:r w:rsidRPr="00CC7BF3">
        <w:rPr>
          <w:rFonts w:ascii="Itim" w:hAnsi="Itim" w:cs="Itim"/>
          <w:color w:val="000000"/>
          <w:sz w:val="28"/>
          <w:szCs w:val="28"/>
        </w:rPr>
        <w:t>Run the program:</w:t>
      </w:r>
    </w:p>
    <w:p w:rsidR="00E12684" w:rsidRPr="00CC7BF3" w:rsidRDefault="00C472A0">
      <w:pPr>
        <w:widowControl w:val="0"/>
        <w:numPr>
          <w:ilvl w:val="0"/>
          <w:numId w:val="2"/>
        </w:numPr>
        <w:tabs>
          <w:tab w:val="left" w:pos="313"/>
        </w:tabs>
        <w:spacing w:before="101" w:after="0" w:line="240" w:lineRule="auto"/>
        <w:ind w:hanging="213"/>
        <w:rPr>
          <w:rFonts w:ascii="Itim" w:hAnsi="Itim" w:cs="Itim"/>
          <w:sz w:val="28"/>
          <w:szCs w:val="28"/>
        </w:rPr>
      </w:pPr>
      <w:r w:rsidRPr="00CC7BF3">
        <w:rPr>
          <w:rFonts w:ascii="Itim" w:hAnsi="Itim" w:cs="Itim"/>
          <w:sz w:val="28"/>
          <w:szCs w:val="28"/>
        </w:rPr>
        <w:t>The executable file will be created in the `dist. /` directory.</w:t>
      </w:r>
    </w:p>
    <w:p w:rsidR="00E12684" w:rsidRPr="00CC7BF3" w:rsidRDefault="00C472A0">
      <w:pPr>
        <w:widowControl w:val="0"/>
        <w:numPr>
          <w:ilvl w:val="0"/>
          <w:numId w:val="2"/>
        </w:numPr>
        <w:tabs>
          <w:tab w:val="left" w:pos="313"/>
        </w:tabs>
        <w:spacing w:before="179" w:after="0" w:line="240" w:lineRule="auto"/>
        <w:ind w:hanging="213"/>
        <w:rPr>
          <w:rFonts w:ascii="Itim" w:hAnsi="Itim" w:cs="Itim"/>
          <w:sz w:val="28"/>
          <w:szCs w:val="28"/>
        </w:rPr>
      </w:pPr>
      <w:r w:rsidRPr="00CC7BF3">
        <w:rPr>
          <w:rFonts w:ascii="Itim" w:hAnsi="Itim" w:cs="Itim"/>
          <w:color w:val="000000"/>
          <w:sz w:val="28"/>
          <w:szCs w:val="28"/>
        </w:rPr>
        <w:t>Locate and run the generated executable (`login center.exe` on Windows).</w:t>
      </w:r>
    </w:p>
    <w:p w:rsidR="00E12684" w:rsidRPr="00CC7BF3" w:rsidRDefault="00C472A0">
      <w:pPr>
        <w:pStyle w:val="Heading2"/>
        <w:rPr>
          <w:rFonts w:ascii="Itim" w:hAnsi="Itim" w:cs="Itim"/>
          <w:sz w:val="28"/>
          <w:szCs w:val="28"/>
        </w:rPr>
      </w:pPr>
      <w:r w:rsidRPr="00CC7BF3">
        <w:rPr>
          <w:rFonts w:ascii="Itim" w:hAnsi="Itim" w:cs="Itim"/>
          <w:sz w:val="28"/>
          <w:szCs w:val="28"/>
        </w:rPr>
        <w:t xml:space="preserve">Source Code </w:t>
      </w:r>
    </w:p>
    <w:p w:rsidR="00E12684" w:rsidRPr="00CC7BF3" w:rsidRDefault="00CC7BF3">
      <w:pPr>
        <w:rPr>
          <w:rFonts w:ascii="Itim" w:hAnsi="Itim" w:cs="Itim"/>
        </w:rPr>
      </w:pPr>
      <w:r w:rsidRPr="00CC7BF3">
        <w:rPr>
          <w:rFonts w:ascii="Itim" w:hAnsi="Itim" w:cs="Itim"/>
          <w:noProof/>
        </w:rPr>
        <mc:AlternateContent>
          <mc:Choice Requires="wps">
            <w:drawing>
              <wp:anchor distT="0" distB="0" distL="114300" distR="114300" simplePos="0" relativeHeight="251682816" behindDoc="0" locked="0" layoutInCell="1" allowOverlap="1" wp14:anchorId="5C9C3E6E" wp14:editId="7113E64A">
                <wp:simplePos x="0" y="0"/>
                <wp:positionH relativeFrom="margin">
                  <wp:posOffset>443345</wp:posOffset>
                </wp:positionH>
                <wp:positionV relativeFrom="paragraph">
                  <wp:posOffset>65001</wp:posOffset>
                </wp:positionV>
                <wp:extent cx="6156960" cy="789709"/>
                <wp:effectExtent l="0" t="0" r="15240" b="10795"/>
                <wp:wrapNone/>
                <wp:docPr id="22" name="Text Box 22"/>
                <wp:cNvGraphicFramePr/>
                <a:graphic xmlns:a="http://schemas.openxmlformats.org/drawingml/2006/main">
                  <a:graphicData uri="http://schemas.microsoft.com/office/word/2010/wordprocessingShape">
                    <wps:wsp>
                      <wps:cNvSpPr txBox="1"/>
                      <wps:spPr>
                        <a:xfrm>
                          <a:off x="0" y="0"/>
                          <a:ext cx="6156960" cy="789709"/>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12684" w:rsidRPr="00CC7BF3" w:rsidRDefault="00C472A0">
                            <w:pPr>
                              <w:rPr>
                                <w:rFonts w:ascii="Itim" w:hAnsi="Itim" w:cs="Itim"/>
                                <w:b/>
                                <w:color w:val="002060"/>
                                <w:sz w:val="24"/>
                                <w:szCs w:val="24"/>
                              </w:rPr>
                            </w:pPr>
                            <w:r w:rsidRPr="00CC7BF3">
                              <w:rPr>
                                <w:rFonts w:ascii="Itim" w:hAnsi="Itim" w:cs="Itim"/>
                                <w:b/>
                                <w:color w:val="002060"/>
                                <w:sz w:val="24"/>
                                <w:szCs w:val="24"/>
                              </w:rPr>
                              <w:t>https://github.com/Kunal022-del/DPS-BPKIHS-</w:t>
                            </w:r>
                            <w:bookmarkStart w:id="0" w:name="_GoBack"/>
                            <w:bookmarkEnd w:id="0"/>
                            <w:r w:rsidRPr="00CC7BF3">
                              <w:rPr>
                                <w:rFonts w:ascii="Itim" w:hAnsi="Itim" w:cs="Itim"/>
                                <w:b/>
                                <w:color w:val="002060"/>
                                <w:sz w:val="24"/>
                                <w:szCs w:val="24"/>
                              </w:rPr>
                              <w:t>SCHOOL/blob/d525e628efab5df11844cd89f77fdd1b2babfc2c/login_01.py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C9C3E6E" id="Text Box 22" o:spid="_x0000_s1033" type="#_x0000_t202" style="position:absolute;margin-left:34.9pt;margin-top:5.1pt;width:484.8pt;height:62.2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" fillcolor="white [3201]" strokecolor="#1f3763 [1604]" strokeweight=".5pt">
                <v:textbox>
                  <w:txbxContent>
                    <w:p w:rsidR="00E12684" w:rsidRPr="00CC7BF3" w:rsidRDefault="00C472A0">
                      <w:pPr>
                        <w:rPr>
                          <w:rFonts w:ascii="Itim" w:hAnsi="Itim" w:cs="Itim"/>
                          <w:b/>
                          <w:color w:val="002060"/>
                          <w:sz w:val="24"/>
                          <w:szCs w:val="24"/>
                        </w:rPr>
                      </w:pPr>
                      <w:r w:rsidRPr="00CC7BF3">
                        <w:rPr>
                          <w:rFonts w:ascii="Itim" w:hAnsi="Itim" w:cs="Itim"/>
                          <w:b/>
                          <w:color w:val="002060"/>
                          <w:sz w:val="24"/>
                          <w:szCs w:val="24"/>
                        </w:rPr>
                        <w:t>https://github.com/Kunal022-del/DPS-BPKIHS-</w:t>
                      </w:r>
                      <w:bookmarkStart w:id="1" w:name="_GoBack"/>
                      <w:bookmarkEnd w:id="1"/>
                      <w:r w:rsidRPr="00CC7BF3">
                        <w:rPr>
                          <w:rFonts w:ascii="Itim" w:hAnsi="Itim" w:cs="Itim"/>
                          <w:b/>
                          <w:color w:val="002060"/>
                          <w:sz w:val="24"/>
                          <w:szCs w:val="24"/>
                        </w:rPr>
                        <w:t>SCHOOL/blob/d525e628efab5df11844cd89f77fdd1b2babfc2c/login_01.py</w:t>
                      </w:r>
                    </w:p>
                  </w:txbxContent>
                </v:textbox>
                <w10:wrap anchorx="margin"/>
              </v:shape>
            </w:pict>
          </mc:Fallback>
        </mc:AlternateContent>
      </w:r>
      <w:r w:rsidR="00C472A0" w:rsidRPr="00CC7BF3">
        <w:rPr>
          <w:rFonts w:ascii="Itim" w:hAnsi="Itim" w:cs="Itim"/>
          <w:noProof/>
        </w:rPr>
        <w:drawing>
          <wp:anchor distT="0" distB="0" distL="114300" distR="114300" simplePos="0" relativeHeight="251681792" behindDoc="0" locked="0" layoutInCell="1" allowOverlap="1" wp14:anchorId="1CDBAFDF" wp14:editId="32F6B695">
            <wp:simplePos x="0" y="0"/>
            <wp:positionH relativeFrom="margin">
              <wp:align>left</wp:align>
            </wp:positionH>
            <wp:positionV relativeFrom="paragraph">
              <wp:posOffset>157480</wp:posOffset>
            </wp:positionV>
            <wp:extent cx="388620" cy="3892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388620" cy="389255"/>
                    </a:xfrm>
                    <a:prstGeom prst="rect">
                      <a:avLst/>
                    </a:prstGeom>
                  </pic:spPr>
                </pic:pic>
              </a:graphicData>
            </a:graphic>
          </wp:anchor>
        </w:drawing>
      </w: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C472A0">
      <w:pPr>
        <w:pStyle w:val="Heading3"/>
        <w:rPr>
          <w:rFonts w:ascii="Itim" w:hAnsi="Itim" w:cs="Itim"/>
          <w:sz w:val="28"/>
          <w:szCs w:val="28"/>
        </w:rPr>
      </w:pPr>
      <w:r w:rsidRPr="00CC7BF3">
        <w:rPr>
          <w:rFonts w:ascii="Itim" w:hAnsi="Itim" w:cs="Itim"/>
          <w:noProof/>
          <w:sz w:val="28"/>
          <w:szCs w:val="28"/>
        </w:rPr>
        <w:drawing>
          <wp:anchor distT="0" distB="0" distL="114300" distR="114300" simplePos="0" relativeHeight="251680768" behindDoc="0" locked="0" layoutInCell="1" allowOverlap="1">
            <wp:simplePos x="0" y="0"/>
            <wp:positionH relativeFrom="margin">
              <wp:posOffset>-33655</wp:posOffset>
            </wp:positionH>
            <wp:positionV relativeFrom="paragraph">
              <wp:posOffset>414020</wp:posOffset>
            </wp:positionV>
            <wp:extent cx="6642100" cy="30988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42100" cy="3098800"/>
                    </a:xfrm>
                    <a:prstGeom prst="rect">
                      <a:avLst/>
                    </a:prstGeom>
                  </pic:spPr>
                </pic:pic>
              </a:graphicData>
            </a:graphic>
          </wp:anchor>
        </w:drawing>
      </w:r>
      <w:r w:rsidRPr="00CC7BF3">
        <w:rPr>
          <w:rFonts w:ascii="Itim" w:hAnsi="Itim" w:cs="Itim"/>
          <w:sz w:val="28"/>
          <w:szCs w:val="28"/>
        </w:rPr>
        <w:t>Output</w:t>
      </w:r>
    </w:p>
    <w:p w:rsidR="00E12684" w:rsidRPr="00CC7BF3" w:rsidRDefault="00E12684">
      <w:pPr>
        <w:rPr>
          <w:rFonts w:ascii="Itim" w:hAnsi="Itim" w:cs="Itim"/>
        </w:rPr>
      </w:pPr>
    </w:p>
    <w:p w:rsidR="00E12684" w:rsidRPr="00CC7BF3" w:rsidRDefault="00C472A0">
      <w:pPr>
        <w:rPr>
          <w:rFonts w:ascii="Itim" w:hAnsi="Itim" w:cs="Itim"/>
        </w:rPr>
      </w:pPr>
      <w:r w:rsidRPr="00CC7BF3">
        <w:rPr>
          <w:rFonts w:ascii="Itim" w:hAnsi="Itim" w:cs="Itim"/>
        </w:rPr>
        <w:t xml:space="preserve">   </w:t>
      </w: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C472A0">
      <w:pPr>
        <w:rPr>
          <w:rFonts w:ascii="Itim" w:hAnsi="Itim" w:cs="Itim"/>
        </w:rPr>
      </w:pPr>
      <w:r w:rsidRPr="00CC7BF3">
        <w:rPr>
          <w:rFonts w:ascii="Itim" w:hAnsi="Itim" w:cs="Itim"/>
          <w:noProof/>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6642100" cy="303593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2100" cy="3035935"/>
                    </a:xfrm>
                    <a:prstGeom prst="rect">
                      <a:avLst/>
                    </a:prstGeom>
                  </pic:spPr>
                </pic:pic>
              </a:graphicData>
            </a:graphic>
          </wp:anchor>
        </w:drawing>
      </w:r>
      <w:r w:rsidRPr="00CC7BF3">
        <w:rPr>
          <w:rFonts w:ascii="Itim" w:hAnsi="Itim" w:cs="Itim"/>
          <w:noProof/>
        </w:rPr>
        <w:drawing>
          <wp:anchor distT="0" distB="0" distL="114300" distR="114300" simplePos="0" relativeHeight="251672576" behindDoc="0" locked="0" layoutInCell="1" allowOverlap="1">
            <wp:simplePos x="0" y="0"/>
            <wp:positionH relativeFrom="margin">
              <wp:posOffset>-635</wp:posOffset>
            </wp:positionH>
            <wp:positionV relativeFrom="paragraph">
              <wp:posOffset>3317240</wp:posOffset>
            </wp:positionV>
            <wp:extent cx="6642100" cy="2832100"/>
            <wp:effectExtent l="0" t="0" r="6350"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2100" cy="2832100"/>
                    </a:xfrm>
                    <a:prstGeom prst="rect">
                      <a:avLst/>
                    </a:prstGeom>
                  </pic:spPr>
                </pic:pic>
              </a:graphicData>
            </a:graphic>
          </wp:anchor>
        </w:drawing>
      </w:r>
    </w:p>
    <w:p w:rsidR="00E12684" w:rsidRPr="00CC7BF3" w:rsidRDefault="00C472A0">
      <w:pPr>
        <w:rPr>
          <w:rFonts w:ascii="Itim" w:hAnsi="Itim" w:cs="Itim"/>
        </w:rPr>
      </w:pPr>
      <w:r w:rsidRPr="00CC7BF3">
        <w:rPr>
          <w:rFonts w:ascii="Itim" w:hAnsi="Itim" w:cs="Itim"/>
          <w:noProof/>
        </w:rPr>
        <w:drawing>
          <wp:inline distT="0" distB="0" distL="0" distR="0">
            <wp:extent cx="6568440" cy="28651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1284" cy="2866361"/>
                    </a:xfrm>
                    <a:prstGeom prst="rect">
                      <a:avLst/>
                    </a:prstGeom>
                  </pic:spPr>
                </pic:pic>
              </a:graphicData>
            </a:graphic>
          </wp:inline>
        </w:drawing>
      </w:r>
    </w:p>
    <w:p w:rsidR="00E12684" w:rsidRPr="00CC7BF3" w:rsidRDefault="00C472A0">
      <w:pPr>
        <w:rPr>
          <w:rFonts w:ascii="Itim" w:hAnsi="Itim" w:cs="Itim"/>
        </w:rPr>
      </w:pPr>
      <w:r w:rsidRPr="00CC7BF3">
        <w:rPr>
          <w:rFonts w:ascii="Itim" w:hAnsi="Itim" w:cs="Itim"/>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2994660</wp:posOffset>
            </wp:positionV>
            <wp:extent cx="6647815" cy="3215640"/>
            <wp:effectExtent l="0" t="0" r="635" b="381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7815" cy="3215640"/>
                    </a:xfrm>
                    <a:prstGeom prst="rect">
                      <a:avLst/>
                    </a:prstGeom>
                  </pic:spPr>
                </pic:pic>
              </a:graphicData>
            </a:graphic>
          </wp:anchor>
        </w:drawing>
      </w:r>
      <w:r w:rsidRPr="00CC7BF3">
        <w:rPr>
          <w:rFonts w:ascii="Itim" w:hAnsi="Itim" w:cs="Itim"/>
          <w:noProof/>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6647815" cy="2679700"/>
            <wp:effectExtent l="0" t="0" r="635"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7815" cy="2679700"/>
                    </a:xfrm>
                    <a:prstGeom prst="rect">
                      <a:avLst/>
                    </a:prstGeom>
                  </pic:spPr>
                </pic:pic>
              </a:graphicData>
            </a:graphic>
          </wp:anchor>
        </w:drawing>
      </w: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C472A0">
      <w:pPr>
        <w:rPr>
          <w:rFonts w:ascii="Itim" w:hAnsi="Itim" w:cs="Itim"/>
        </w:rPr>
      </w:pPr>
      <w:r w:rsidRPr="00CC7BF3">
        <w:rPr>
          <w:rFonts w:ascii="Itim" w:hAnsi="Itim" w:cs="Itim"/>
          <w:noProof/>
        </w:rPr>
        <w:drawing>
          <wp:inline distT="0" distB="0" distL="0" distR="0">
            <wp:extent cx="6606540" cy="38404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13904" cy="3844761"/>
                    </a:xfrm>
                    <a:prstGeom prst="rect">
                      <a:avLst/>
                    </a:prstGeom>
                  </pic:spPr>
                </pic:pic>
              </a:graphicData>
            </a:graphic>
          </wp:inline>
        </w:drawing>
      </w:r>
    </w:p>
    <w:p w:rsidR="00E12684" w:rsidRPr="00CC7BF3" w:rsidRDefault="00C472A0">
      <w:pPr>
        <w:rPr>
          <w:rFonts w:ascii="Itim" w:hAnsi="Itim" w:cs="Itim"/>
        </w:rPr>
      </w:pPr>
      <w:r w:rsidRPr="00CC7BF3">
        <w:rPr>
          <w:rFonts w:ascii="Itim" w:hAnsi="Itim" w:cs="Itim"/>
          <w:noProof/>
        </w:rPr>
        <w:drawing>
          <wp:inline distT="0" distB="0" distL="0" distR="0">
            <wp:extent cx="6647815" cy="50673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47815" cy="5067300"/>
                    </a:xfrm>
                    <a:prstGeom prst="rect">
                      <a:avLst/>
                    </a:prstGeom>
                  </pic:spPr>
                </pic:pic>
              </a:graphicData>
            </a:graphic>
          </wp:inline>
        </w:drawing>
      </w:r>
    </w:p>
    <w:p w:rsidR="00E12684" w:rsidRPr="00CC7BF3" w:rsidRDefault="00C472A0">
      <w:pPr>
        <w:rPr>
          <w:rFonts w:ascii="Itim" w:hAnsi="Itim" w:cs="Itim"/>
        </w:rPr>
      </w:pPr>
      <w:r w:rsidRPr="00CC7BF3">
        <w:rPr>
          <w:rFonts w:ascii="Itim" w:hAnsi="Itim" w:cs="Itim"/>
          <w:noProof/>
        </w:rPr>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6565900" cy="4356100"/>
            <wp:effectExtent l="0" t="0" r="6350" b="63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65900" cy="4356100"/>
                    </a:xfrm>
                    <a:prstGeom prst="rect">
                      <a:avLst/>
                    </a:prstGeom>
                  </pic:spPr>
                </pic:pic>
              </a:graphicData>
            </a:graphic>
          </wp:anchor>
        </w:drawing>
      </w:r>
      <w:r w:rsidRPr="00CC7BF3">
        <w:rPr>
          <w:rFonts w:ascii="Itim" w:hAnsi="Itim" w:cs="Itim"/>
          <w:noProof/>
        </w:rPr>
        <w:drawing>
          <wp:anchor distT="0" distB="0" distL="114300" distR="114300" simplePos="0" relativeHeight="251675648" behindDoc="1" locked="0" layoutInCell="1" allowOverlap="1">
            <wp:simplePos x="0" y="0"/>
            <wp:positionH relativeFrom="margin">
              <wp:posOffset>113665</wp:posOffset>
            </wp:positionH>
            <wp:positionV relativeFrom="paragraph">
              <wp:posOffset>4686300</wp:posOffset>
            </wp:positionV>
            <wp:extent cx="6565900" cy="4639310"/>
            <wp:effectExtent l="0" t="0" r="6350" b="8890"/>
            <wp:wrapTight wrapText="bothSides">
              <wp:wrapPolygon edited="0">
                <wp:start x="0" y="0"/>
                <wp:lineTo x="0" y="21553"/>
                <wp:lineTo x="21558" y="21553"/>
                <wp:lineTo x="215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65900" cy="4639310"/>
                    </a:xfrm>
                    <a:prstGeom prst="rect">
                      <a:avLst/>
                    </a:prstGeom>
                  </pic:spPr>
                </pic:pic>
              </a:graphicData>
            </a:graphic>
          </wp:anchor>
        </w:drawing>
      </w:r>
    </w:p>
    <w:p w:rsidR="00E12684" w:rsidRPr="00CC7BF3" w:rsidRDefault="00E12684">
      <w:pPr>
        <w:rPr>
          <w:rFonts w:ascii="Itim" w:hAnsi="Itim" w:cs="Itim"/>
        </w:rPr>
      </w:pPr>
    </w:p>
    <w:p w:rsidR="00E12684" w:rsidRPr="00CC7BF3" w:rsidRDefault="00C472A0">
      <w:pPr>
        <w:rPr>
          <w:rFonts w:ascii="Itim" w:hAnsi="Itim" w:cs="Itim"/>
        </w:rPr>
      </w:pPr>
      <w:r w:rsidRPr="00CC7BF3">
        <w:rPr>
          <w:rFonts w:ascii="Itim" w:hAnsi="Itim" w:cs="Itim"/>
          <w:noProof/>
        </w:rPr>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6647815" cy="3509010"/>
            <wp:effectExtent l="0" t="0" r="635" b="0"/>
            <wp:wrapTight wrapText="bothSides">
              <wp:wrapPolygon edited="0">
                <wp:start x="0" y="0"/>
                <wp:lineTo x="0" y="21459"/>
                <wp:lineTo x="21540" y="21459"/>
                <wp:lineTo x="2154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7815" cy="3509010"/>
                    </a:xfrm>
                    <a:prstGeom prst="rect">
                      <a:avLst/>
                    </a:prstGeom>
                  </pic:spPr>
                </pic:pic>
              </a:graphicData>
            </a:graphic>
          </wp:anchor>
        </w:drawing>
      </w:r>
    </w:p>
    <w:p w:rsidR="00E12684" w:rsidRPr="00CC7BF3" w:rsidRDefault="00C472A0">
      <w:pPr>
        <w:rPr>
          <w:rFonts w:ascii="Itim" w:hAnsi="Itim" w:cs="Itim"/>
        </w:rPr>
      </w:pPr>
      <w:r w:rsidRPr="00CC7BF3">
        <w:rPr>
          <w:rFonts w:ascii="Itim" w:hAnsi="Itim" w:cs="Itim"/>
          <w:noProof/>
        </w:rPr>
        <w:drawing>
          <wp:anchor distT="0" distB="0" distL="114300" distR="114300" simplePos="0" relativeHeight="251677696" behindDoc="1" locked="0" layoutInCell="1" allowOverlap="1">
            <wp:simplePos x="0" y="0"/>
            <wp:positionH relativeFrom="margin">
              <wp:align>left</wp:align>
            </wp:positionH>
            <wp:positionV relativeFrom="paragraph">
              <wp:posOffset>245745</wp:posOffset>
            </wp:positionV>
            <wp:extent cx="6647815" cy="3477895"/>
            <wp:effectExtent l="0" t="0" r="635" b="8255"/>
            <wp:wrapTight wrapText="bothSides">
              <wp:wrapPolygon edited="0">
                <wp:start x="0" y="0"/>
                <wp:lineTo x="0" y="21533"/>
                <wp:lineTo x="21540" y="21533"/>
                <wp:lineTo x="2154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7815" cy="3477895"/>
                    </a:xfrm>
                    <a:prstGeom prst="rect">
                      <a:avLst/>
                    </a:prstGeom>
                  </pic:spPr>
                </pic:pic>
              </a:graphicData>
            </a:graphic>
          </wp:anchor>
        </w:drawing>
      </w: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E12684">
      <w:pPr>
        <w:rPr>
          <w:rFonts w:ascii="Itim" w:hAnsi="Itim" w:cs="Itim"/>
        </w:rPr>
      </w:pPr>
    </w:p>
    <w:p w:rsidR="00E12684" w:rsidRPr="00CC7BF3" w:rsidRDefault="00C472A0">
      <w:pPr>
        <w:pStyle w:val="Heading2"/>
        <w:rPr>
          <w:rFonts w:ascii="Itim" w:hAnsi="Itim" w:cs="Itim"/>
          <w:b/>
          <w:sz w:val="28"/>
          <w:szCs w:val="28"/>
        </w:rPr>
      </w:pPr>
      <w:r w:rsidRPr="00CC7BF3">
        <w:rPr>
          <w:rFonts w:ascii="Itim" w:hAnsi="Itim" w:cs="Itim"/>
          <w:b/>
          <w:sz w:val="28"/>
          <w:szCs w:val="28"/>
        </w:rPr>
        <w:t>Real-World Uses:</w:t>
      </w:r>
    </w:p>
    <w:p w:rsidR="00E12684" w:rsidRPr="00CC7BF3" w:rsidRDefault="00C472A0">
      <w:pPr>
        <w:rPr>
          <w:rFonts w:ascii="Itim" w:hAnsi="Itim" w:cs="Itim"/>
          <w:sz w:val="24"/>
          <w:szCs w:val="24"/>
        </w:rPr>
      </w:pPr>
      <w:r w:rsidRPr="00CC7BF3">
        <w:rPr>
          <w:rFonts w:ascii="Itim" w:hAnsi="Itim" w:cs="Itim"/>
          <w:sz w:val="24"/>
          <w:szCs w:val="24"/>
        </w:rPr>
        <w:t xml:space="preserve">The </w:t>
      </w:r>
      <w:r w:rsidRPr="00CC7BF3">
        <w:rPr>
          <w:rStyle w:val="Strong"/>
          <w:rFonts w:ascii="Itim" w:hAnsi="Itim" w:cs="Itim"/>
          <w:sz w:val="24"/>
          <w:szCs w:val="24"/>
        </w:rPr>
        <w:t>Student Link Up</w:t>
      </w:r>
      <w:r w:rsidRPr="00CC7BF3">
        <w:rPr>
          <w:rFonts w:ascii="Itim" w:hAnsi="Itim" w:cs="Itim"/>
          <w:sz w:val="24"/>
          <w:szCs w:val="24"/>
        </w:rPr>
        <w:t xml:space="preserve"> app offers a comprehensive platform for students to manage their academic journey efficiently. </w:t>
      </w:r>
    </w:p>
    <w:p w:rsidR="00E12684" w:rsidRPr="00CC7BF3" w:rsidRDefault="00C472A0">
      <w:pPr>
        <w:rPr>
          <w:rFonts w:ascii="Itim" w:hAnsi="Itim" w:cs="Itim"/>
          <w:sz w:val="24"/>
          <w:szCs w:val="24"/>
        </w:rPr>
      </w:pPr>
      <w:r w:rsidRPr="00CC7BF3">
        <w:rPr>
          <w:rFonts w:ascii="Itim" w:hAnsi="Itim" w:cs="Itim"/>
          <w:sz w:val="24"/>
          <w:szCs w:val="24"/>
        </w:rPr>
        <w:t xml:space="preserve">In the </w:t>
      </w:r>
      <w:r w:rsidRPr="00CC7BF3">
        <w:rPr>
          <w:rStyle w:val="Strong"/>
          <w:rFonts w:ascii="Itim" w:hAnsi="Itim" w:cs="Itim"/>
          <w:sz w:val="24"/>
          <w:szCs w:val="24"/>
        </w:rPr>
        <w:t>Account</w:t>
      </w:r>
      <w:r w:rsidRPr="00CC7BF3">
        <w:rPr>
          <w:rFonts w:ascii="Itim" w:hAnsi="Itim" w:cs="Itim"/>
          <w:sz w:val="24"/>
          <w:szCs w:val="24"/>
        </w:rPr>
        <w:t xml:space="preserve"> section, you can update personal information, pay fees seamlessly through mobile payment options, and manage contact details. </w:t>
      </w:r>
    </w:p>
    <w:p w:rsidR="00E12684" w:rsidRPr="00CC7BF3" w:rsidRDefault="00C472A0">
      <w:pPr>
        <w:rPr>
          <w:rFonts w:ascii="Itim" w:hAnsi="Itim" w:cs="Itim"/>
          <w:sz w:val="24"/>
          <w:szCs w:val="24"/>
        </w:rPr>
      </w:pPr>
      <w:r w:rsidRPr="00CC7BF3">
        <w:rPr>
          <w:rFonts w:ascii="Itim" w:hAnsi="Itim" w:cs="Itim"/>
          <w:sz w:val="24"/>
          <w:szCs w:val="24"/>
        </w:rPr>
        <w:t xml:space="preserve">The </w:t>
      </w:r>
      <w:r w:rsidRPr="00CC7BF3">
        <w:rPr>
          <w:rStyle w:val="Strong"/>
          <w:rFonts w:ascii="Itim" w:hAnsi="Itim" w:cs="Itim"/>
          <w:sz w:val="24"/>
          <w:szCs w:val="24"/>
        </w:rPr>
        <w:t>Assignments</w:t>
      </w:r>
      <w:r w:rsidRPr="00CC7BF3">
        <w:rPr>
          <w:rFonts w:ascii="Itim" w:hAnsi="Itim" w:cs="Itim"/>
          <w:sz w:val="24"/>
          <w:szCs w:val="24"/>
        </w:rPr>
        <w:t xml:space="preserve"> area allows you to submit ongoing assignments, track progress, and set reminders for upcoming deadlines to stay organized. </w:t>
      </w:r>
    </w:p>
    <w:p w:rsidR="00E12684" w:rsidRPr="00CC7BF3" w:rsidRDefault="00C472A0">
      <w:pPr>
        <w:rPr>
          <w:rFonts w:ascii="Itim" w:hAnsi="Itim" w:cs="Itim"/>
          <w:sz w:val="24"/>
          <w:szCs w:val="24"/>
        </w:rPr>
      </w:pPr>
      <w:r w:rsidRPr="00CC7BF3">
        <w:rPr>
          <w:rFonts w:ascii="Itim" w:hAnsi="Itim" w:cs="Itim"/>
          <w:sz w:val="24"/>
          <w:szCs w:val="24"/>
        </w:rPr>
        <w:t xml:space="preserve">The </w:t>
      </w:r>
      <w:r w:rsidRPr="00CC7BF3">
        <w:rPr>
          <w:rStyle w:val="Strong"/>
          <w:rFonts w:ascii="Itim" w:hAnsi="Itim" w:cs="Itim"/>
          <w:sz w:val="24"/>
          <w:szCs w:val="24"/>
        </w:rPr>
        <w:t>About Us</w:t>
      </w:r>
      <w:r w:rsidRPr="00CC7BF3">
        <w:rPr>
          <w:rFonts w:ascii="Itim" w:hAnsi="Itim" w:cs="Itim"/>
          <w:sz w:val="24"/>
          <w:szCs w:val="24"/>
        </w:rPr>
        <w:t xml:space="preserve"> section provides valuable insights into the principal and the school's mission, helping you understand the educational environment. </w:t>
      </w:r>
    </w:p>
    <w:p w:rsidR="00E12684" w:rsidRPr="00CC7BF3" w:rsidRDefault="00C472A0">
      <w:pPr>
        <w:rPr>
          <w:rFonts w:ascii="Itim" w:hAnsi="Itim" w:cs="Itim"/>
          <w:sz w:val="24"/>
          <w:szCs w:val="24"/>
        </w:rPr>
      </w:pPr>
      <w:r w:rsidRPr="00CC7BF3">
        <w:rPr>
          <w:rFonts w:ascii="Itim" w:hAnsi="Itim" w:cs="Itim"/>
          <w:sz w:val="24"/>
          <w:szCs w:val="24"/>
        </w:rPr>
        <w:t xml:space="preserve">In the </w:t>
      </w:r>
      <w:r w:rsidRPr="00CC7BF3">
        <w:rPr>
          <w:rStyle w:val="Strong"/>
          <w:rFonts w:ascii="Itim" w:hAnsi="Itim" w:cs="Itim"/>
          <w:sz w:val="24"/>
          <w:szCs w:val="24"/>
        </w:rPr>
        <w:t>Feedback</w:t>
      </w:r>
      <w:r w:rsidRPr="00CC7BF3">
        <w:rPr>
          <w:rFonts w:ascii="Itim" w:hAnsi="Itim" w:cs="Itim"/>
          <w:sz w:val="24"/>
          <w:szCs w:val="24"/>
        </w:rPr>
        <w:t xml:space="preserve"> section, you can share your thoughts and responses. </w:t>
      </w:r>
    </w:p>
    <w:p w:rsidR="00E12684" w:rsidRPr="00CC7BF3" w:rsidRDefault="00C472A0">
      <w:pPr>
        <w:rPr>
          <w:rFonts w:ascii="Itim" w:hAnsi="Itim" w:cs="Itim"/>
          <w:sz w:val="24"/>
          <w:szCs w:val="24"/>
        </w:rPr>
      </w:pPr>
      <w:r w:rsidRPr="00CC7BF3">
        <w:rPr>
          <w:rFonts w:ascii="Itim" w:hAnsi="Itim" w:cs="Itim"/>
          <w:sz w:val="24"/>
          <w:szCs w:val="24"/>
        </w:rPr>
        <w:t xml:space="preserve">The </w:t>
      </w:r>
      <w:r w:rsidRPr="00CC7BF3">
        <w:rPr>
          <w:rStyle w:val="Strong"/>
          <w:rFonts w:ascii="Itim" w:hAnsi="Itim" w:cs="Itim"/>
          <w:sz w:val="24"/>
          <w:szCs w:val="24"/>
        </w:rPr>
        <w:t>Reading Materials</w:t>
      </w:r>
      <w:r w:rsidRPr="00CC7BF3">
        <w:rPr>
          <w:rFonts w:ascii="Itim" w:hAnsi="Itim" w:cs="Itim"/>
          <w:sz w:val="24"/>
          <w:szCs w:val="24"/>
        </w:rPr>
        <w:t xml:space="preserve"> section grants easy access to essential course readings and textbooks.</w:t>
      </w:r>
    </w:p>
    <w:p w:rsidR="00E12684" w:rsidRPr="00CC7BF3" w:rsidRDefault="00C472A0">
      <w:pPr>
        <w:rPr>
          <w:rFonts w:ascii="Itim" w:hAnsi="Itim" w:cs="Itim"/>
          <w:sz w:val="24"/>
          <w:szCs w:val="24"/>
        </w:rPr>
      </w:pPr>
      <w:r w:rsidRPr="00CC7BF3">
        <w:rPr>
          <w:rFonts w:ascii="Itim" w:hAnsi="Itim" w:cs="Itim"/>
          <w:sz w:val="24"/>
          <w:szCs w:val="24"/>
        </w:rPr>
        <w:t xml:space="preserve">The </w:t>
      </w:r>
      <w:r w:rsidRPr="00CC7BF3">
        <w:rPr>
          <w:rStyle w:val="Strong"/>
          <w:rFonts w:ascii="Itim" w:hAnsi="Itim" w:cs="Itim"/>
          <w:sz w:val="24"/>
          <w:szCs w:val="24"/>
        </w:rPr>
        <w:t>Settings</w:t>
      </w:r>
      <w:r w:rsidRPr="00CC7BF3">
        <w:rPr>
          <w:rFonts w:ascii="Itim" w:hAnsi="Itim" w:cs="Itim"/>
          <w:sz w:val="24"/>
          <w:szCs w:val="24"/>
        </w:rPr>
        <w:t xml:space="preserve"> area lets you toggle between light and dark modes, log out securely, and modify your calendar preferences for better time management.</w:t>
      </w:r>
    </w:p>
    <w:p w:rsidR="00E12684" w:rsidRPr="00CC7BF3" w:rsidRDefault="00C472A0">
      <w:pPr>
        <w:pStyle w:val="Heading3"/>
        <w:rPr>
          <w:rFonts w:ascii="Itim" w:hAnsi="Itim" w:cs="Itim"/>
          <w:sz w:val="28"/>
          <w:szCs w:val="28"/>
        </w:rPr>
      </w:pPr>
      <w:r w:rsidRPr="00CC7BF3">
        <w:rPr>
          <w:rFonts w:ascii="Itim" w:hAnsi="Itim" w:cs="Itim"/>
          <w:sz w:val="28"/>
          <w:szCs w:val="28"/>
        </w:rPr>
        <w:t>Team:</w:t>
      </w:r>
    </w:p>
    <w:p w:rsidR="00E12684" w:rsidRPr="00CC7BF3" w:rsidRDefault="00C472A0">
      <w:pPr>
        <w:rPr>
          <w:rFonts w:ascii="Itim" w:hAnsi="Itim" w:cs="Itim"/>
          <w:sz w:val="24"/>
          <w:szCs w:val="24"/>
        </w:rPr>
      </w:pPr>
      <w:r w:rsidRPr="00CC7BF3">
        <w:rPr>
          <w:rFonts w:ascii="Itim" w:hAnsi="Itim" w:cs="Itim"/>
          <w:sz w:val="24"/>
          <w:szCs w:val="24"/>
        </w:rPr>
        <w:t>1.</w:t>
      </w:r>
      <w:r w:rsidRPr="00CC7BF3">
        <w:rPr>
          <w:rFonts w:ascii="Itim" w:hAnsi="Itim" w:cs="Itim"/>
          <w:b/>
          <w:sz w:val="24"/>
          <w:szCs w:val="24"/>
        </w:rPr>
        <w:t xml:space="preserve"> Jayesh Somani</w:t>
      </w:r>
      <w:r w:rsidRPr="00CC7BF3">
        <w:rPr>
          <w:rFonts w:ascii="Itim" w:hAnsi="Itim" w:cs="Itim"/>
          <w:sz w:val="24"/>
          <w:szCs w:val="24"/>
        </w:rPr>
        <w:t>: As the team leader, Jayesh Somani will oversee the project’s progress, ensuring alignment with overall goals and objectives. He will guide team members in developing code and provide direction to ensure best practices are followed throughout the project.</w:t>
      </w:r>
    </w:p>
    <w:p w:rsidR="00E12684" w:rsidRPr="00CC7BF3" w:rsidRDefault="00C472A0">
      <w:pPr>
        <w:rPr>
          <w:rFonts w:ascii="Itim" w:hAnsi="Itim" w:cs="Itim"/>
          <w:sz w:val="24"/>
          <w:szCs w:val="24"/>
        </w:rPr>
      </w:pPr>
      <w:r w:rsidRPr="00CC7BF3">
        <w:rPr>
          <w:rFonts w:ascii="Itim" w:hAnsi="Itim" w:cs="Itim"/>
          <w:sz w:val="24"/>
          <w:szCs w:val="24"/>
        </w:rPr>
        <w:t>2.</w:t>
      </w:r>
      <w:r w:rsidRPr="00CC7BF3">
        <w:rPr>
          <w:rFonts w:ascii="Itim" w:hAnsi="Itim" w:cs="Itim"/>
          <w:b/>
          <w:sz w:val="24"/>
          <w:szCs w:val="24"/>
        </w:rPr>
        <w:t xml:space="preserve"> Yatharth Bachhhan</w:t>
      </w:r>
      <w:r w:rsidRPr="00CC7BF3">
        <w:rPr>
          <w:rFonts w:ascii="Itim" w:hAnsi="Itim" w:cs="Itim"/>
          <w:sz w:val="24"/>
          <w:szCs w:val="24"/>
        </w:rPr>
        <w:t>: As a Software Developer, Yatharth Bachhhan will focus on coding, implementing new features, and ensuring the overall functionality of the project. He will work closely with the team to optimize the codebase and ensure seamless integration of all components.</w:t>
      </w:r>
    </w:p>
    <w:p w:rsidR="00E12684" w:rsidRPr="00CC7BF3" w:rsidRDefault="00C472A0">
      <w:pPr>
        <w:rPr>
          <w:rFonts w:ascii="Itim" w:hAnsi="Itim" w:cs="Itim"/>
          <w:sz w:val="24"/>
          <w:szCs w:val="24"/>
        </w:rPr>
      </w:pPr>
      <w:r w:rsidRPr="00CC7BF3">
        <w:rPr>
          <w:rFonts w:ascii="Itim" w:hAnsi="Itim" w:cs="Itim"/>
          <w:sz w:val="24"/>
          <w:szCs w:val="24"/>
        </w:rPr>
        <w:t xml:space="preserve">3. </w:t>
      </w:r>
      <w:r w:rsidRPr="00CC7BF3">
        <w:rPr>
          <w:rFonts w:ascii="Itim" w:hAnsi="Itim" w:cs="Itim"/>
          <w:b/>
          <w:sz w:val="24"/>
          <w:szCs w:val="24"/>
        </w:rPr>
        <w:t>Kunal Kundaliya</w:t>
      </w:r>
      <w:r w:rsidRPr="00CC7BF3">
        <w:rPr>
          <w:rFonts w:ascii="Itim" w:hAnsi="Itim" w:cs="Itim"/>
          <w:sz w:val="24"/>
          <w:szCs w:val="24"/>
        </w:rPr>
        <w:t>: Kunal, as the Quality Assurance (QA) Analyst, will be responsible for testing the app, identifying bugs, and ensuring its reliability. His efforts will be vital in maintaining the overall quality and functionality of the project.</w:t>
      </w:r>
    </w:p>
    <w:p w:rsidR="00E12684" w:rsidRPr="00CC7BF3" w:rsidRDefault="00C472A0">
      <w:pPr>
        <w:pStyle w:val="Heading2"/>
        <w:rPr>
          <w:rFonts w:ascii="Itim" w:hAnsi="Itim" w:cs="Itim"/>
          <w:b/>
          <w:sz w:val="28"/>
          <w:szCs w:val="28"/>
        </w:rPr>
      </w:pPr>
      <w:r w:rsidRPr="00CC7BF3">
        <w:rPr>
          <w:rFonts w:ascii="Itim" w:hAnsi="Itim" w:cs="Itim"/>
          <w:b/>
          <w:sz w:val="28"/>
          <w:szCs w:val="28"/>
        </w:rPr>
        <w:t>Bibliography:</w:t>
      </w:r>
    </w:p>
    <w:p w:rsidR="00E12684" w:rsidRPr="00CC7BF3" w:rsidRDefault="00596831">
      <w:pPr>
        <w:widowControl w:val="0"/>
        <w:numPr>
          <w:ilvl w:val="1"/>
          <w:numId w:val="3"/>
        </w:numPr>
        <w:tabs>
          <w:tab w:val="left" w:pos="1540"/>
          <w:tab w:val="left" w:pos="1541"/>
        </w:tabs>
        <w:spacing w:before="182" w:after="0" w:line="240" w:lineRule="auto"/>
        <w:rPr>
          <w:rFonts w:ascii="Itim" w:hAnsi="Itim" w:cs="Itim"/>
          <w:b/>
          <w:color w:val="4472C4" w:themeColor="accent1"/>
          <w:sz w:val="24"/>
          <w:szCs w:val="24"/>
        </w:rPr>
      </w:pPr>
      <w:hyperlink r:id="rId25">
        <w:r w:rsidR="00C472A0" w:rsidRPr="00CC7BF3">
          <w:rPr>
            <w:rFonts w:ascii="Itim" w:hAnsi="Itim" w:cs="Itim"/>
            <w:b/>
            <w:color w:val="4472C4" w:themeColor="accent1"/>
            <w:sz w:val="24"/>
            <w:szCs w:val="24"/>
            <w:u w:val="single"/>
          </w:rPr>
          <w:t>www.python.org</w:t>
        </w:r>
      </w:hyperlink>
    </w:p>
    <w:p w:rsidR="00E12684" w:rsidRPr="00CC7BF3" w:rsidRDefault="00C472A0">
      <w:pPr>
        <w:widowControl w:val="0"/>
        <w:numPr>
          <w:ilvl w:val="1"/>
          <w:numId w:val="3"/>
        </w:numPr>
        <w:tabs>
          <w:tab w:val="left" w:pos="1540"/>
          <w:tab w:val="left" w:pos="1541"/>
        </w:tabs>
        <w:spacing w:before="22" w:after="0" w:line="240" w:lineRule="auto"/>
        <w:rPr>
          <w:rFonts w:ascii="Itim" w:hAnsi="Itim" w:cs="Itim"/>
          <w:b/>
          <w:color w:val="4472C4" w:themeColor="accent1"/>
          <w:sz w:val="24"/>
          <w:szCs w:val="24"/>
        </w:rPr>
      </w:pPr>
      <w:r w:rsidRPr="00CC7BF3">
        <w:rPr>
          <w:rFonts w:ascii="Itim" w:hAnsi="Itim" w:cs="Itim"/>
          <w:b/>
          <w:color w:val="4472C4" w:themeColor="accent1"/>
          <w:sz w:val="24"/>
          <w:szCs w:val="24"/>
        </w:rPr>
        <w:t>https://www.w3schools.com/python/python_mysql_create_db.asp</w:t>
      </w:r>
    </w:p>
    <w:p w:rsidR="00E12684" w:rsidRPr="00CC7BF3" w:rsidRDefault="00E12684">
      <w:pPr>
        <w:rPr>
          <w:rFonts w:ascii="Itim" w:hAnsi="Itim" w:cs="Itim"/>
        </w:rPr>
      </w:pPr>
    </w:p>
    <w:p w:rsidR="00E12684" w:rsidRPr="00CC7BF3" w:rsidRDefault="00E12684">
      <w:pPr>
        <w:rPr>
          <w:rFonts w:ascii="Itim" w:hAnsi="Itim" w:cs="Itim"/>
        </w:rPr>
      </w:pPr>
    </w:p>
    <w:sectPr w:rsidR="00E12684" w:rsidRPr="00CC7BF3">
      <w:pgSz w:w="11909" w:h="16834"/>
      <w:pgMar w:top="720" w:right="720" w:bottom="720" w:left="720" w:header="720" w:footer="720"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831" w:rsidRDefault="00596831">
      <w:pPr>
        <w:spacing w:line="240" w:lineRule="auto"/>
      </w:pPr>
      <w:r>
        <w:separator/>
      </w:r>
    </w:p>
  </w:endnote>
  <w:endnote w:type="continuationSeparator" w:id="0">
    <w:p w:rsidR="00596831" w:rsidRDefault="005968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 w:name="Itim">
    <w:panose1 w:val="00000500000000000000"/>
    <w:charset w:val="00"/>
    <w:family w:val="auto"/>
    <w:pitch w:val="variable"/>
    <w:sig w:usb0="2100000F" w:usb1="00000001" w:usb2="00000000" w:usb3="00000000" w:csb0="0001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831" w:rsidRDefault="00596831">
      <w:pPr>
        <w:spacing w:before="0" w:after="0"/>
      </w:pPr>
      <w:r>
        <w:separator/>
      </w:r>
    </w:p>
  </w:footnote>
  <w:footnote w:type="continuationSeparator" w:id="0">
    <w:p w:rsidR="00596831" w:rsidRDefault="0059683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0825CB"/>
    <w:multiLevelType w:val="multilevel"/>
    <w:tmpl w:val="2A0825CB"/>
    <w:lvl w:ilvl="0">
      <w:start w:val="1"/>
      <w:numFmt w:val="decimal"/>
      <w:lvlText w:val="%1."/>
      <w:lvlJc w:val="left"/>
      <w:pPr>
        <w:ind w:left="326" w:hanging="236"/>
      </w:pPr>
      <w:rPr>
        <w:rFonts w:ascii="Cambria" w:eastAsia="Cambria" w:hAnsi="Cambria" w:cs="Cambria"/>
        <w:sz w:val="24"/>
        <w:szCs w:val="24"/>
      </w:rPr>
    </w:lvl>
    <w:lvl w:ilvl="1">
      <w:start w:val="1"/>
      <w:numFmt w:val="bullet"/>
      <w:lvlText w:val=""/>
      <w:lvlJc w:val="left"/>
      <w:pPr>
        <w:ind w:left="360" w:hanging="360"/>
      </w:pPr>
      <w:rPr>
        <w:rFonts w:ascii="Symbol" w:hAnsi="Symbol" w:hint="default"/>
        <w:color w:val="000000" w:themeColor="text1"/>
        <w:sz w:val="24"/>
        <w:szCs w:val="24"/>
      </w:rPr>
    </w:lvl>
    <w:lvl w:ilvl="2">
      <w:numFmt w:val="bullet"/>
      <w:lvlText w:val="•"/>
      <w:lvlJc w:val="left"/>
      <w:pPr>
        <w:ind w:left="2435" w:hanging="360"/>
      </w:pPr>
    </w:lvl>
    <w:lvl w:ilvl="3">
      <w:numFmt w:val="bullet"/>
      <w:lvlText w:val="•"/>
      <w:lvlJc w:val="left"/>
      <w:pPr>
        <w:ind w:left="3331" w:hanging="360"/>
      </w:pPr>
    </w:lvl>
    <w:lvl w:ilvl="4">
      <w:numFmt w:val="bullet"/>
      <w:lvlText w:val="•"/>
      <w:lvlJc w:val="left"/>
      <w:pPr>
        <w:ind w:left="4226" w:hanging="360"/>
      </w:pPr>
    </w:lvl>
    <w:lvl w:ilvl="5">
      <w:numFmt w:val="bullet"/>
      <w:lvlText w:val="•"/>
      <w:lvlJc w:val="left"/>
      <w:pPr>
        <w:ind w:left="5122" w:hanging="360"/>
      </w:pPr>
    </w:lvl>
    <w:lvl w:ilvl="6">
      <w:numFmt w:val="bullet"/>
      <w:lvlText w:val="•"/>
      <w:lvlJc w:val="left"/>
      <w:pPr>
        <w:ind w:left="6017" w:hanging="360"/>
      </w:pPr>
    </w:lvl>
    <w:lvl w:ilvl="7">
      <w:numFmt w:val="bullet"/>
      <w:lvlText w:val="•"/>
      <w:lvlJc w:val="left"/>
      <w:pPr>
        <w:ind w:left="6913" w:hanging="360"/>
      </w:pPr>
    </w:lvl>
    <w:lvl w:ilvl="8">
      <w:numFmt w:val="bullet"/>
      <w:lvlText w:val="•"/>
      <w:lvlJc w:val="left"/>
      <w:pPr>
        <w:ind w:left="7808" w:hanging="360"/>
      </w:pPr>
    </w:lvl>
  </w:abstractNum>
  <w:abstractNum w:abstractNumId="1">
    <w:nsid w:val="51CD7C95"/>
    <w:multiLevelType w:val="multilevel"/>
    <w:tmpl w:val="51CD7C95"/>
    <w:lvl w:ilvl="0">
      <w:start w:val="1"/>
      <w:numFmt w:val="decimal"/>
      <w:lvlText w:val="%1."/>
      <w:lvlJc w:val="left"/>
      <w:pPr>
        <w:ind w:left="266" w:hanging="166"/>
      </w:pPr>
      <w:rPr>
        <w:rFonts w:ascii="Cambria" w:eastAsia="Cambria" w:hAnsi="Cambria" w:cs="Cambria"/>
        <w:sz w:val="20"/>
        <w:szCs w:val="20"/>
      </w:rPr>
    </w:lvl>
    <w:lvl w:ilvl="1">
      <w:numFmt w:val="bullet"/>
      <w:lvlText w:val="•"/>
      <w:lvlJc w:val="left"/>
      <w:pPr>
        <w:ind w:left="1194" w:hanging="167"/>
      </w:pPr>
    </w:lvl>
    <w:lvl w:ilvl="2">
      <w:numFmt w:val="bullet"/>
      <w:lvlText w:val="•"/>
      <w:lvlJc w:val="left"/>
      <w:pPr>
        <w:ind w:left="2128" w:hanging="166"/>
      </w:pPr>
    </w:lvl>
    <w:lvl w:ilvl="3">
      <w:numFmt w:val="bullet"/>
      <w:lvlText w:val="•"/>
      <w:lvlJc w:val="left"/>
      <w:pPr>
        <w:ind w:left="3062" w:hanging="167"/>
      </w:pPr>
    </w:lvl>
    <w:lvl w:ilvl="4">
      <w:numFmt w:val="bullet"/>
      <w:lvlText w:val="•"/>
      <w:lvlJc w:val="left"/>
      <w:pPr>
        <w:ind w:left="3996" w:hanging="166"/>
      </w:pPr>
    </w:lvl>
    <w:lvl w:ilvl="5">
      <w:numFmt w:val="bullet"/>
      <w:lvlText w:val="•"/>
      <w:lvlJc w:val="left"/>
      <w:pPr>
        <w:ind w:left="4930" w:hanging="167"/>
      </w:pPr>
    </w:lvl>
    <w:lvl w:ilvl="6">
      <w:numFmt w:val="bullet"/>
      <w:lvlText w:val="•"/>
      <w:lvlJc w:val="left"/>
      <w:pPr>
        <w:ind w:left="5864" w:hanging="167"/>
      </w:pPr>
    </w:lvl>
    <w:lvl w:ilvl="7">
      <w:numFmt w:val="bullet"/>
      <w:lvlText w:val="•"/>
      <w:lvlJc w:val="left"/>
      <w:pPr>
        <w:ind w:left="6798" w:hanging="167"/>
      </w:pPr>
    </w:lvl>
    <w:lvl w:ilvl="8">
      <w:numFmt w:val="bullet"/>
      <w:lvlText w:val="•"/>
      <w:lvlJc w:val="left"/>
      <w:pPr>
        <w:ind w:left="7732" w:hanging="167"/>
      </w:pPr>
    </w:lvl>
  </w:abstractNum>
  <w:abstractNum w:abstractNumId="2">
    <w:nsid w:val="5BB56EF0"/>
    <w:multiLevelType w:val="multilevel"/>
    <w:tmpl w:val="5BB56EF0"/>
    <w:lvl w:ilvl="0">
      <w:start w:val="1"/>
      <w:numFmt w:val="decimal"/>
      <w:lvlText w:val="%1."/>
      <w:lvlJc w:val="left"/>
      <w:pPr>
        <w:ind w:left="212" w:hanging="212"/>
      </w:pPr>
      <w:rPr>
        <w:rFonts w:ascii="Cambria" w:eastAsia="Cambria" w:hAnsi="Cambria" w:cs="Cambria"/>
        <w:sz w:val="22"/>
        <w:szCs w:val="22"/>
      </w:rPr>
    </w:lvl>
    <w:lvl w:ilvl="1">
      <w:start w:val="1"/>
      <w:numFmt w:val="decimal"/>
      <w:lvlText w:val="%2."/>
      <w:lvlJc w:val="left"/>
      <w:pPr>
        <w:ind w:left="1181" w:hanging="360"/>
      </w:pPr>
      <w:rPr>
        <w:rFonts w:ascii="Cambria" w:eastAsia="Cambria" w:hAnsi="Cambria" w:cs="Cambria"/>
        <w:sz w:val="22"/>
        <w:szCs w:val="22"/>
      </w:rPr>
    </w:lvl>
    <w:lvl w:ilvl="2">
      <w:numFmt w:val="bullet"/>
      <w:lvlText w:val="•"/>
      <w:lvlJc w:val="left"/>
      <w:pPr>
        <w:ind w:left="2115" w:hanging="360"/>
      </w:pPr>
    </w:lvl>
    <w:lvl w:ilvl="3">
      <w:numFmt w:val="bullet"/>
      <w:lvlText w:val="•"/>
      <w:lvlJc w:val="left"/>
      <w:pPr>
        <w:ind w:left="3051" w:hanging="360"/>
      </w:pPr>
    </w:lvl>
    <w:lvl w:ilvl="4">
      <w:numFmt w:val="bullet"/>
      <w:lvlText w:val="•"/>
      <w:lvlJc w:val="left"/>
      <w:pPr>
        <w:ind w:left="3986" w:hanging="360"/>
      </w:pPr>
    </w:lvl>
    <w:lvl w:ilvl="5">
      <w:numFmt w:val="bullet"/>
      <w:lvlText w:val="•"/>
      <w:lvlJc w:val="left"/>
      <w:pPr>
        <w:ind w:left="4922" w:hanging="360"/>
      </w:pPr>
    </w:lvl>
    <w:lvl w:ilvl="6">
      <w:numFmt w:val="bullet"/>
      <w:lvlText w:val="•"/>
      <w:lvlJc w:val="left"/>
      <w:pPr>
        <w:ind w:left="5857" w:hanging="360"/>
      </w:pPr>
    </w:lvl>
    <w:lvl w:ilvl="7">
      <w:numFmt w:val="bullet"/>
      <w:lvlText w:val="•"/>
      <w:lvlJc w:val="left"/>
      <w:pPr>
        <w:ind w:left="6793" w:hanging="360"/>
      </w:pPr>
    </w:lvl>
    <w:lvl w:ilvl="8">
      <w:numFmt w:val="bullet"/>
      <w:lvlText w:val="•"/>
      <w:lvlJc w:val="left"/>
      <w:pPr>
        <w:ind w:left="7728"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5C7"/>
    <w:rsid w:val="00013E07"/>
    <w:rsid w:val="00021C04"/>
    <w:rsid w:val="00062406"/>
    <w:rsid w:val="000961B7"/>
    <w:rsid w:val="000A7FDF"/>
    <w:rsid w:val="000B4502"/>
    <w:rsid w:val="000C691B"/>
    <w:rsid w:val="00104080"/>
    <w:rsid w:val="00114824"/>
    <w:rsid w:val="00116A67"/>
    <w:rsid w:val="0013782B"/>
    <w:rsid w:val="00141C55"/>
    <w:rsid w:val="001D2CC9"/>
    <w:rsid w:val="00207FCA"/>
    <w:rsid w:val="00263969"/>
    <w:rsid w:val="002714AF"/>
    <w:rsid w:val="00306A4F"/>
    <w:rsid w:val="00312FF9"/>
    <w:rsid w:val="0032723E"/>
    <w:rsid w:val="0035537D"/>
    <w:rsid w:val="0037735F"/>
    <w:rsid w:val="00392FA9"/>
    <w:rsid w:val="003B217A"/>
    <w:rsid w:val="00430BA0"/>
    <w:rsid w:val="00461810"/>
    <w:rsid w:val="004670E5"/>
    <w:rsid w:val="00475736"/>
    <w:rsid w:val="004E0B01"/>
    <w:rsid w:val="004E0BEF"/>
    <w:rsid w:val="00515218"/>
    <w:rsid w:val="00523F6E"/>
    <w:rsid w:val="005515EA"/>
    <w:rsid w:val="005533C1"/>
    <w:rsid w:val="005675C7"/>
    <w:rsid w:val="00596831"/>
    <w:rsid w:val="005B09CB"/>
    <w:rsid w:val="00662738"/>
    <w:rsid w:val="006B2B5C"/>
    <w:rsid w:val="006B41DC"/>
    <w:rsid w:val="006B6FE3"/>
    <w:rsid w:val="00714AA5"/>
    <w:rsid w:val="0073592B"/>
    <w:rsid w:val="00745C53"/>
    <w:rsid w:val="00763D4E"/>
    <w:rsid w:val="007964AE"/>
    <w:rsid w:val="007A06A0"/>
    <w:rsid w:val="007A117E"/>
    <w:rsid w:val="0080185A"/>
    <w:rsid w:val="00822F4B"/>
    <w:rsid w:val="00833E56"/>
    <w:rsid w:val="0083600B"/>
    <w:rsid w:val="008445BC"/>
    <w:rsid w:val="0088062C"/>
    <w:rsid w:val="008C7DA7"/>
    <w:rsid w:val="008F1C06"/>
    <w:rsid w:val="0092792C"/>
    <w:rsid w:val="00933F7C"/>
    <w:rsid w:val="00A1111B"/>
    <w:rsid w:val="00A1335B"/>
    <w:rsid w:val="00A465C9"/>
    <w:rsid w:val="00A57850"/>
    <w:rsid w:val="00A9371C"/>
    <w:rsid w:val="00AB2304"/>
    <w:rsid w:val="00AE64E7"/>
    <w:rsid w:val="00B14A7B"/>
    <w:rsid w:val="00B45CEF"/>
    <w:rsid w:val="00B80D84"/>
    <w:rsid w:val="00BB13BB"/>
    <w:rsid w:val="00C13A1D"/>
    <w:rsid w:val="00C43643"/>
    <w:rsid w:val="00C472A0"/>
    <w:rsid w:val="00CB3F96"/>
    <w:rsid w:val="00CC7BF3"/>
    <w:rsid w:val="00CD0780"/>
    <w:rsid w:val="00D15CCF"/>
    <w:rsid w:val="00D76AB2"/>
    <w:rsid w:val="00DB705D"/>
    <w:rsid w:val="00E00499"/>
    <w:rsid w:val="00E12684"/>
    <w:rsid w:val="00E1390A"/>
    <w:rsid w:val="00E1748A"/>
    <w:rsid w:val="00E2616A"/>
    <w:rsid w:val="00E514CB"/>
    <w:rsid w:val="00EA5FB4"/>
    <w:rsid w:val="00EF7A94"/>
    <w:rsid w:val="00F00EA4"/>
    <w:rsid w:val="00F3103C"/>
    <w:rsid w:val="00F75E8C"/>
    <w:rsid w:val="00F95281"/>
    <w:rsid w:val="00FD7D3B"/>
    <w:rsid w:val="00FF3AC9"/>
    <w:rsid w:val="62480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D305DAC-AEF6-4D49-908B-0633AF900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after="200" w:line="276" w:lineRule="auto"/>
    </w:pPr>
  </w:style>
  <w:style w:type="paragraph" w:styleId="Heading1">
    <w:name w:val="heading 1"/>
    <w:basedOn w:val="Normal"/>
    <w:next w:val="Normal"/>
    <w:link w:val="Heading1Char"/>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Heading4">
    <w:name w:val="heading 4"/>
    <w:basedOn w:val="Normal"/>
    <w:next w:val="Normal"/>
    <w:link w:val="Heading4Char"/>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b/>
      <w:bCs/>
      <w:color w:val="2F5496" w:themeColor="accent1" w:themeShade="BF"/>
      <w:sz w:val="16"/>
      <w:szCs w:val="16"/>
    </w:rPr>
  </w:style>
  <w:style w:type="character" w:styleId="Emphasis">
    <w:name w:val="Emphasis"/>
    <w:uiPriority w:val="20"/>
    <w:qFormat/>
    <w:rPr>
      <w:caps/>
      <w:color w:val="1F3864" w:themeColor="accent1" w:themeShade="80"/>
      <w:spacing w:val="5"/>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basedOn w:val="Normal"/>
    <w:uiPriority w:val="99"/>
    <w:unhideWhenUsed/>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Pr>
      <w:b/>
      <w:bCs/>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4472C4" w:themeColor="accent1"/>
      <w:spacing w:val="10"/>
      <w:sz w:val="52"/>
      <w:szCs w:val="52"/>
    </w:rPr>
  </w:style>
  <w:style w:type="paragraph" w:styleId="TOC1">
    <w:name w:val="toc 1"/>
    <w:basedOn w:val="Normal"/>
    <w:next w:val="Normal"/>
    <w:autoRedefine/>
    <w:uiPriority w:val="39"/>
    <w:unhideWhenUsed/>
    <w:pPr>
      <w:spacing w:after="100"/>
    </w:pPr>
    <w:rPr>
      <w:rFonts w:cs="Times New Roman"/>
    </w:rPr>
  </w:style>
  <w:style w:type="paragraph" w:styleId="TOC2">
    <w:name w:val="toc 2"/>
    <w:basedOn w:val="Normal"/>
    <w:next w:val="Normal"/>
    <w:autoRedefine/>
    <w:uiPriority w:val="39"/>
    <w:unhideWhenUsed/>
    <w:pPr>
      <w:spacing w:after="100"/>
      <w:ind w:left="220"/>
    </w:pPr>
    <w:rPr>
      <w:rFonts w:cs="Times New Roman"/>
    </w:rPr>
  </w:style>
  <w:style w:type="paragraph" w:styleId="TOC3">
    <w:name w:val="toc 3"/>
    <w:basedOn w:val="Normal"/>
    <w:next w:val="Normal"/>
    <w:autoRedefine/>
    <w:uiPriority w:val="39"/>
    <w:unhideWhenUsed/>
    <w:qFormat/>
    <w:pPr>
      <w:spacing w:after="100"/>
      <w:ind w:left="440"/>
    </w:pPr>
    <w:rPr>
      <w:rFonts w:cs="Times New Roman"/>
    </w:rPr>
  </w:style>
  <w:style w:type="character" w:customStyle="1" w:styleId="TitleChar">
    <w:name w:val="Title Char"/>
    <w:basedOn w:val="DefaultParagraphFont"/>
    <w:link w:val="Title"/>
    <w:uiPriority w:val="10"/>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1"/>
      <w:szCs w:val="21"/>
    </w:rPr>
  </w:style>
  <w:style w:type="character" w:customStyle="1" w:styleId="Heading1Char">
    <w:name w:val="Heading 1 Char"/>
    <w:basedOn w:val="DefaultParagraphFont"/>
    <w:link w:val="Heading1"/>
    <w:uiPriority w:val="9"/>
    <w:qFormat/>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Pr>
      <w:caps/>
      <w:spacing w:val="15"/>
      <w:shd w:val="clear" w:color="auto" w:fill="D9E2F3" w:themeFill="accent1" w:themeFillTint="33"/>
    </w:rPr>
  </w:style>
  <w:style w:type="paragraph" w:styleId="NoSpacing">
    <w:name w:val="No Spacing"/>
    <w:uiPriority w:val="1"/>
    <w:qFormat/>
    <w:pPr>
      <w:spacing w:before="100"/>
    </w:pPr>
  </w:style>
  <w:style w:type="character" w:customStyle="1" w:styleId="Heading3Char">
    <w:name w:val="Heading 3 Char"/>
    <w:basedOn w:val="DefaultParagraphFont"/>
    <w:link w:val="Heading3"/>
    <w:uiPriority w:val="9"/>
    <w:rPr>
      <w:caps/>
      <w:color w:val="1F3864" w:themeColor="accent1" w:themeShade="80"/>
      <w:spacing w:val="15"/>
    </w:rPr>
  </w:style>
  <w:style w:type="paragraph" w:styleId="ListParagraph">
    <w:name w:val="List Paragraph"/>
    <w:basedOn w:val="Normal"/>
    <w:uiPriority w:val="34"/>
    <w:qFormat/>
    <w:pPr>
      <w:ind w:left="720"/>
      <w:contextualSpacing/>
    </w:pPr>
  </w:style>
  <w:style w:type="table" w:customStyle="1" w:styleId="GridTable21">
    <w:name w:val="Grid Table 21"/>
    <w:basedOn w:val="TableNormal"/>
    <w:uiPriority w:val="47"/>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OCHeading1">
    <w:name w:val="TOC Heading1"/>
    <w:basedOn w:val="Heading1"/>
    <w:next w:val="Normal"/>
    <w:uiPriority w:val="39"/>
    <w:unhideWhenUsed/>
    <w:qFormat/>
    <w:pPr>
      <w:outlineLvl w:val="9"/>
    </w:pPr>
  </w:style>
  <w:style w:type="character" w:customStyle="1" w:styleId="Heading4Char">
    <w:name w:val="Heading 4 Char"/>
    <w:basedOn w:val="DefaultParagraphFont"/>
    <w:link w:val="Heading4"/>
    <w:uiPriority w:val="9"/>
    <w:qFormat/>
    <w:rPr>
      <w:caps/>
      <w:color w:val="2F5496" w:themeColor="accent1" w:themeShade="BF"/>
      <w:spacing w:val="10"/>
    </w:rPr>
  </w:style>
  <w:style w:type="character" w:customStyle="1" w:styleId="Heading5Char">
    <w:name w:val="Heading 5 Char"/>
    <w:basedOn w:val="DefaultParagraphFont"/>
    <w:link w:val="Heading5"/>
    <w:uiPriority w:val="9"/>
    <w:semiHidden/>
    <w:rPr>
      <w:caps/>
      <w:color w:val="2F5496" w:themeColor="accent1" w:themeShade="BF"/>
      <w:spacing w:val="10"/>
    </w:rPr>
  </w:style>
  <w:style w:type="character" w:customStyle="1" w:styleId="Heading6Char">
    <w:name w:val="Heading 6 Char"/>
    <w:basedOn w:val="DefaultParagraphFont"/>
    <w:link w:val="Heading6"/>
    <w:uiPriority w:val="9"/>
    <w:semiHidden/>
    <w:rPr>
      <w:caps/>
      <w:color w:val="2F5496" w:themeColor="accent1" w:themeShade="BF"/>
      <w:spacing w:val="10"/>
    </w:rPr>
  </w:style>
  <w:style w:type="character" w:customStyle="1" w:styleId="Heading7Char">
    <w:name w:val="Heading 7 Char"/>
    <w:basedOn w:val="DefaultParagraphFont"/>
    <w:link w:val="Heading7"/>
    <w:uiPriority w:val="9"/>
    <w:semiHidden/>
    <w:rPr>
      <w:caps/>
      <w:color w:val="2F5496"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rPr>
      <w:i/>
      <w:iCs/>
      <w:caps/>
      <w:spacing w:val="10"/>
      <w:sz w:val="18"/>
      <w:szCs w:val="18"/>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Pr>
      <w:color w:val="4472C4" w:themeColor="accent1"/>
      <w:sz w:val="24"/>
      <w:szCs w:val="24"/>
    </w:rPr>
  </w:style>
  <w:style w:type="character" w:customStyle="1" w:styleId="SubtleEmphasis1">
    <w:name w:val="Subtle Emphasis1"/>
    <w:uiPriority w:val="19"/>
    <w:qFormat/>
    <w:rPr>
      <w:i/>
      <w:iCs/>
      <w:color w:val="1F3864" w:themeColor="accent1" w:themeShade="80"/>
    </w:rPr>
  </w:style>
  <w:style w:type="character" w:customStyle="1" w:styleId="IntenseEmphasis1">
    <w:name w:val="Intense Emphasis1"/>
    <w:uiPriority w:val="21"/>
    <w:qFormat/>
    <w:rPr>
      <w:b/>
      <w:bCs/>
      <w:caps/>
      <w:color w:val="1F3864" w:themeColor="accent1" w:themeShade="80"/>
      <w:spacing w:val="10"/>
    </w:rPr>
  </w:style>
  <w:style w:type="character" w:customStyle="1" w:styleId="SubtleReference1">
    <w:name w:val="Subtle Reference1"/>
    <w:uiPriority w:val="31"/>
    <w:qFormat/>
    <w:rPr>
      <w:b/>
      <w:bCs/>
      <w:color w:val="4472C4" w:themeColor="accent1"/>
    </w:rPr>
  </w:style>
  <w:style w:type="character" w:customStyle="1" w:styleId="IntenseReference1">
    <w:name w:val="Intense Reference1"/>
    <w:uiPriority w:val="32"/>
    <w:qFormat/>
    <w:rPr>
      <w:b/>
      <w:bCs/>
      <w:i/>
      <w:iCs/>
      <w:caps/>
      <w:color w:val="4472C4" w:themeColor="accent1"/>
    </w:rPr>
  </w:style>
  <w:style w:type="character" w:customStyle="1" w:styleId="BookTitle1">
    <w:name w:val="Book Title1"/>
    <w:uiPriority w:val="33"/>
    <w:qFormat/>
    <w:rPr>
      <w:b/>
      <w:bCs/>
      <w:i/>
      <w:iCs/>
      <w:spacing w:val="0"/>
    </w:rPr>
  </w:style>
  <w:style w:type="table" w:styleId="GridTable5Dark">
    <w:name w:val="Grid Table 5 Dark"/>
    <w:basedOn w:val="TableNormal"/>
    <w:uiPriority w:val="50"/>
    <w:rsid w:val="0035537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35537D"/>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35537D"/>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python.org/"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ython.org/" TargetMode="Externa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www.python.org/" TargetMode="Externa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teway\AppData\Roaming\Microsoft\Templates\Report%20(Urban%20the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Franklin Gothic Heavy"/>
        <a:ea typeface=""/>
        <a:cs typeface=""/>
      </a:majorFont>
      <a:minorFont>
        <a:latin typeface="Microsoft Sans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8E139C-BAA2-42A3-9B9A-D83A4C93B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(Urban theme).dotx</Template>
  <TotalTime>49</TotalTime>
  <Pages>11</Pages>
  <Words>688</Words>
  <Characters>3924</Characters>
  <Application>Microsoft Office Word</Application>
  <DocSecurity>0</DocSecurity>
  <Lines>32</Lines>
  <Paragraphs>9</Paragraphs>
  <ScaleCrop>false</ScaleCrop>
  <Company/>
  <LinksUpToDate>false</LinksUpToDate>
  <CharactersWithSpaces>4603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dc:creator>
  <cp:lastModifiedBy>Microsoft account</cp:lastModifiedBy>
  <cp:revision>12</cp:revision>
  <dcterms:created xsi:type="dcterms:W3CDTF">2025-03-25T11:14:00Z</dcterms:created>
  <dcterms:modified xsi:type="dcterms:W3CDTF">2025-03-31T05:52:00Z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8FF9763DD7B24860879E799D228D324A_12</vt:lpwstr>
  </property>
</Properties>
</file>